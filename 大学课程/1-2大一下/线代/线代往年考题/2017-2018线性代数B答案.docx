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0921" w:rsidRDefault="00C50921" w:rsidP="00C50921">
      <w:pPr>
        <w:ind w:firstLineChars="198" w:firstLine="3168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2017 – 2018</w:t>
      </w:r>
      <w:r>
        <w:rPr>
          <w:rFonts w:hint="eastAsia"/>
          <w:b/>
          <w:bCs/>
          <w:sz w:val="30"/>
          <w:szCs w:val="30"/>
        </w:rPr>
        <w:t>学年第二学期《线性代数</w:t>
      </w:r>
      <w:r>
        <w:rPr>
          <w:b/>
          <w:bCs/>
          <w:sz w:val="30"/>
          <w:szCs w:val="30"/>
        </w:rPr>
        <w:t>B</w:t>
      </w:r>
      <w:r>
        <w:rPr>
          <w:rFonts w:hint="eastAsia"/>
          <w:b/>
          <w:bCs/>
          <w:sz w:val="30"/>
          <w:szCs w:val="30"/>
        </w:rPr>
        <w:t>》试卷答案</w:t>
      </w:r>
    </w:p>
    <w:p w:rsidR="00C50921" w:rsidRDefault="00C50921">
      <w:pPr>
        <w:ind w:firstLine="750"/>
        <w:rPr>
          <w:sz w:val="24"/>
        </w:rPr>
      </w:pPr>
      <w:r>
        <w:rPr>
          <w:b/>
          <w:bCs/>
          <w:szCs w:val="21"/>
        </w:rPr>
        <w:t xml:space="preserve">                                      </w:t>
      </w:r>
    </w:p>
    <w:p w:rsidR="00C50921" w:rsidRDefault="00C50921" w:rsidP="00574B94">
      <w:pPr>
        <w:adjustRightInd w:val="0"/>
        <w:snapToGrid w:val="0"/>
        <w:ind w:left="31680" w:hangingChars="200" w:firstLine="31680"/>
        <w:rPr>
          <w:rFonts w:eastAsia="黑体"/>
          <w:sz w:val="24"/>
        </w:rPr>
      </w:pPr>
      <w:r>
        <w:rPr>
          <w:rFonts w:eastAsia="黑体" w:hint="eastAsia"/>
          <w:sz w:val="24"/>
        </w:rPr>
        <w:t>一、选择题：</w:t>
      </w:r>
      <w:r>
        <w:rPr>
          <w:rFonts w:eastAsia="黑体"/>
          <w:sz w:val="24"/>
        </w:rPr>
        <w:t>1</w:t>
      </w:r>
      <w:r>
        <w:rPr>
          <w:rFonts w:eastAsia="黑体" w:hint="eastAsia"/>
          <w:sz w:val="24"/>
        </w:rPr>
        <w:t>～</w:t>
      </w:r>
      <w:r>
        <w:rPr>
          <w:rFonts w:eastAsia="黑体"/>
          <w:sz w:val="24"/>
        </w:rPr>
        <w:t>6</w:t>
      </w:r>
      <w:r>
        <w:rPr>
          <w:rFonts w:eastAsia="黑体" w:hint="eastAsia"/>
          <w:sz w:val="24"/>
        </w:rPr>
        <w:t>小题，每小题</w:t>
      </w:r>
      <w:r>
        <w:rPr>
          <w:rFonts w:eastAsia="黑体"/>
          <w:sz w:val="24"/>
        </w:rPr>
        <w:t>3</w:t>
      </w:r>
      <w:r>
        <w:rPr>
          <w:rFonts w:eastAsia="黑体" w:hint="eastAsia"/>
          <w:sz w:val="24"/>
        </w:rPr>
        <w:t>分，共</w:t>
      </w:r>
      <w:r>
        <w:rPr>
          <w:rFonts w:eastAsia="黑体"/>
          <w:sz w:val="24"/>
        </w:rPr>
        <w:t>18</w:t>
      </w:r>
      <w:r>
        <w:rPr>
          <w:rFonts w:eastAsia="黑体" w:hint="eastAsia"/>
          <w:sz w:val="24"/>
        </w:rPr>
        <w:t>分．下列每题给出的四个选项中，只有一个选项是符合题目要求的．请将答案写在答题卡上，写在试题册上无效．</w:t>
      </w:r>
    </w:p>
    <w:p w:rsidR="00C50921" w:rsidRDefault="00C50921">
      <w:pPr>
        <w:rPr>
          <w:bCs/>
          <w:szCs w:val="21"/>
        </w:rPr>
      </w:pPr>
      <w:r>
        <w:rPr>
          <w:b/>
          <w:bCs/>
          <w:szCs w:val="21"/>
        </w:rPr>
        <w:t xml:space="preserve">     </w:t>
      </w:r>
      <w:r>
        <w:rPr>
          <w:bCs/>
          <w:szCs w:val="21"/>
        </w:rPr>
        <w:t>1</w:t>
      </w:r>
      <w:r>
        <w:rPr>
          <w:rFonts w:hint="eastAsia"/>
          <w:bCs/>
          <w:szCs w:val="21"/>
        </w:rPr>
        <w:t>、</w:t>
      </w:r>
      <w:r>
        <w:rPr>
          <w:bCs/>
          <w:szCs w:val="21"/>
        </w:rPr>
        <w:t xml:space="preserve">  B</w:t>
      </w:r>
      <w:r>
        <w:rPr>
          <w:rFonts w:hint="eastAsia"/>
          <w:bCs/>
          <w:szCs w:val="21"/>
        </w:rPr>
        <w:t>；</w:t>
      </w:r>
      <w:r>
        <w:rPr>
          <w:bCs/>
          <w:szCs w:val="21"/>
        </w:rPr>
        <w:t xml:space="preserve">    2</w:t>
      </w:r>
      <w:r>
        <w:rPr>
          <w:rFonts w:hint="eastAsia"/>
          <w:bCs/>
          <w:szCs w:val="21"/>
        </w:rPr>
        <w:t>、</w:t>
      </w:r>
      <w:r>
        <w:rPr>
          <w:bCs/>
          <w:szCs w:val="21"/>
        </w:rPr>
        <w:t xml:space="preserve">  B</w:t>
      </w:r>
      <w:r>
        <w:rPr>
          <w:rFonts w:hint="eastAsia"/>
          <w:bCs/>
          <w:szCs w:val="21"/>
        </w:rPr>
        <w:t>；</w:t>
      </w:r>
      <w:r>
        <w:rPr>
          <w:bCs/>
          <w:szCs w:val="21"/>
        </w:rPr>
        <w:t xml:space="preserve">    3</w:t>
      </w:r>
      <w:r>
        <w:rPr>
          <w:rFonts w:hint="eastAsia"/>
          <w:bCs/>
          <w:szCs w:val="21"/>
        </w:rPr>
        <w:t>、</w:t>
      </w:r>
      <w:r>
        <w:rPr>
          <w:bCs/>
          <w:szCs w:val="21"/>
        </w:rPr>
        <w:t xml:space="preserve"> D</w:t>
      </w:r>
      <w:r>
        <w:rPr>
          <w:rFonts w:hint="eastAsia"/>
          <w:bCs/>
          <w:szCs w:val="21"/>
        </w:rPr>
        <w:t>；</w:t>
      </w:r>
      <w:r>
        <w:rPr>
          <w:bCs/>
          <w:szCs w:val="21"/>
        </w:rPr>
        <w:t xml:space="preserve">    4</w:t>
      </w:r>
      <w:r>
        <w:rPr>
          <w:rFonts w:hint="eastAsia"/>
          <w:bCs/>
          <w:szCs w:val="21"/>
        </w:rPr>
        <w:t>、</w:t>
      </w:r>
      <w:r>
        <w:rPr>
          <w:bCs/>
          <w:szCs w:val="21"/>
        </w:rPr>
        <w:t xml:space="preserve"> C</w:t>
      </w:r>
      <w:r>
        <w:rPr>
          <w:rFonts w:hint="eastAsia"/>
          <w:bCs/>
          <w:szCs w:val="21"/>
        </w:rPr>
        <w:t>；</w:t>
      </w:r>
      <w:r>
        <w:rPr>
          <w:bCs/>
          <w:szCs w:val="21"/>
        </w:rPr>
        <w:t xml:space="preserve">    5</w:t>
      </w:r>
      <w:r>
        <w:rPr>
          <w:rFonts w:hint="eastAsia"/>
          <w:bCs/>
          <w:szCs w:val="21"/>
        </w:rPr>
        <w:t>、</w:t>
      </w:r>
      <w:r>
        <w:rPr>
          <w:bCs/>
          <w:szCs w:val="21"/>
        </w:rPr>
        <w:t xml:space="preserve">  A</w:t>
      </w:r>
      <w:r>
        <w:rPr>
          <w:rFonts w:hint="eastAsia"/>
          <w:bCs/>
          <w:szCs w:val="21"/>
        </w:rPr>
        <w:t>；</w:t>
      </w:r>
      <w:r>
        <w:rPr>
          <w:bCs/>
          <w:szCs w:val="21"/>
        </w:rPr>
        <w:t xml:space="preserve">     6</w:t>
      </w:r>
      <w:r>
        <w:rPr>
          <w:rFonts w:hint="eastAsia"/>
          <w:bCs/>
          <w:szCs w:val="21"/>
        </w:rPr>
        <w:t>、</w:t>
      </w:r>
      <w:r>
        <w:rPr>
          <w:bCs/>
          <w:szCs w:val="21"/>
        </w:rPr>
        <w:t xml:space="preserve">  D.</w:t>
      </w:r>
    </w:p>
    <w:p w:rsidR="00C50921" w:rsidRDefault="00C50921" w:rsidP="00574B94">
      <w:pPr>
        <w:adjustRightInd w:val="0"/>
        <w:snapToGrid w:val="0"/>
        <w:ind w:left="31680" w:hangingChars="200" w:firstLine="31680"/>
        <w:rPr>
          <w:rFonts w:eastAsia="黑体"/>
          <w:sz w:val="24"/>
        </w:rPr>
      </w:pPr>
      <w:r>
        <w:rPr>
          <w:rFonts w:eastAsia="黑体" w:hint="eastAsia"/>
          <w:sz w:val="24"/>
        </w:rPr>
        <w:t>二、填空题：</w:t>
      </w:r>
      <w:r>
        <w:rPr>
          <w:rFonts w:eastAsia="黑体"/>
          <w:sz w:val="24"/>
        </w:rPr>
        <w:t>7</w:t>
      </w:r>
      <w:r>
        <w:rPr>
          <w:rFonts w:eastAsia="黑体" w:hint="eastAsia"/>
          <w:sz w:val="24"/>
        </w:rPr>
        <w:t>～</w:t>
      </w:r>
      <w:r>
        <w:rPr>
          <w:rFonts w:eastAsia="黑体"/>
          <w:sz w:val="24"/>
        </w:rPr>
        <w:t>12</w:t>
      </w:r>
      <w:r>
        <w:rPr>
          <w:rFonts w:eastAsia="黑体" w:hint="eastAsia"/>
          <w:sz w:val="24"/>
        </w:rPr>
        <w:t>小题，每小题</w:t>
      </w:r>
      <w:r>
        <w:rPr>
          <w:rFonts w:eastAsia="黑体"/>
          <w:sz w:val="24"/>
        </w:rPr>
        <w:t>3</w:t>
      </w:r>
      <w:r>
        <w:rPr>
          <w:rFonts w:eastAsia="黑体" w:hint="eastAsia"/>
          <w:sz w:val="24"/>
        </w:rPr>
        <w:t>分，共</w:t>
      </w:r>
      <w:r>
        <w:rPr>
          <w:rFonts w:eastAsia="黑体"/>
          <w:sz w:val="24"/>
        </w:rPr>
        <w:t>18</w:t>
      </w:r>
      <w:r>
        <w:rPr>
          <w:rFonts w:eastAsia="黑体" w:hint="eastAsia"/>
          <w:sz w:val="24"/>
        </w:rPr>
        <w:t>分．请将答案写在答题卡上，写在试题册上无效．</w:t>
      </w:r>
    </w:p>
    <w:p w:rsidR="00C50921" w:rsidRDefault="00C50921">
      <w:pPr>
        <w:rPr>
          <w:szCs w:val="21"/>
        </w:rPr>
      </w:pPr>
      <w:r>
        <w:rPr>
          <w:szCs w:val="21"/>
        </w:rPr>
        <w:t xml:space="preserve">     7</w:t>
      </w:r>
      <w:r>
        <w:rPr>
          <w:rFonts w:hint="eastAsia"/>
          <w:szCs w:val="21"/>
        </w:rPr>
        <w:t>、</w:t>
      </w:r>
      <w:r>
        <w:rPr>
          <w:szCs w:val="21"/>
        </w:rPr>
        <w:t>8</w:t>
      </w:r>
      <w:r>
        <w:rPr>
          <w:rFonts w:hint="eastAsia"/>
          <w:szCs w:val="21"/>
        </w:rPr>
        <w:t>；</w:t>
      </w:r>
      <w:r>
        <w:rPr>
          <w:szCs w:val="21"/>
        </w:rPr>
        <w:t xml:space="preserve">     8</w:t>
      </w:r>
      <w:r>
        <w:rPr>
          <w:rFonts w:hint="eastAsia"/>
          <w:szCs w:val="21"/>
        </w:rPr>
        <w:t>、</w:t>
      </w:r>
      <w:r>
        <w:rPr>
          <w:szCs w:val="21"/>
        </w:rPr>
        <w:t>-3</w:t>
      </w:r>
      <w:r>
        <w:rPr>
          <w:rFonts w:hint="eastAsia"/>
          <w:szCs w:val="21"/>
        </w:rPr>
        <w:t>；</w:t>
      </w:r>
      <w:r>
        <w:rPr>
          <w:szCs w:val="21"/>
        </w:rPr>
        <w:t xml:space="preserve">    9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</w:t>
      </w:r>
      <w:r w:rsidRPr="006F3344">
        <w:rPr>
          <w:rFonts w:ascii="宋体" w:hAnsi="宋体" w:hint="eastAsia"/>
          <w:position w:val="-14"/>
          <w:sz w:val="24"/>
        </w:rPr>
        <w:object w:dxaOrig="92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6pt;height:22.2pt" o:ole="">
            <v:imagedata r:id="rId6" o:title=""/>
          </v:shape>
          <o:OLEObject Type="Embed" ProgID="Equation.DSMT4" ShapeID="_x0000_i1025" DrawAspect="Content" ObjectID="_1646497092" r:id="rId7"/>
        </w:object>
      </w:r>
      <w:r>
        <w:rPr>
          <w:rFonts w:hint="eastAsia"/>
          <w:szCs w:val="21"/>
        </w:rPr>
        <w:t>；</w:t>
      </w:r>
      <w:r>
        <w:rPr>
          <w:szCs w:val="21"/>
        </w:rPr>
        <w:t xml:space="preserve">  10</w:t>
      </w:r>
      <w:r>
        <w:rPr>
          <w:rFonts w:hint="eastAsia"/>
          <w:szCs w:val="21"/>
        </w:rPr>
        <w:t>、</w:t>
      </w:r>
      <w:r>
        <w:rPr>
          <w:szCs w:val="21"/>
        </w:rPr>
        <w:t>2</w:t>
      </w:r>
      <w:r>
        <w:rPr>
          <w:rFonts w:hint="eastAsia"/>
          <w:szCs w:val="21"/>
        </w:rPr>
        <w:t>；</w:t>
      </w:r>
      <w:r>
        <w:rPr>
          <w:szCs w:val="21"/>
        </w:rPr>
        <w:t xml:space="preserve">   11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</w:t>
      </w:r>
      <w:r w:rsidRPr="006F3344">
        <w:rPr>
          <w:rFonts w:ascii="宋体" w:hAnsi="宋体" w:hint="eastAsia"/>
          <w:position w:val="-6"/>
          <w:sz w:val="24"/>
        </w:rPr>
        <w:object w:dxaOrig="859" w:dyaOrig="280">
          <v:shape id="_x0000_i1026" type="#_x0000_t75" style="width:42.6pt;height:14.4pt" o:ole="">
            <v:imagedata r:id="rId8" o:title=""/>
          </v:shape>
          <o:OLEObject Type="Embed" ProgID="Equation.DSMT4" ShapeID="_x0000_i1026" DrawAspect="Content" ObjectID="_1646497093" r:id="rId9"/>
        </w:object>
      </w:r>
      <w:r>
        <w:rPr>
          <w:rFonts w:hint="eastAsia"/>
          <w:szCs w:val="21"/>
        </w:rPr>
        <w:t>；</w:t>
      </w:r>
      <w:r>
        <w:rPr>
          <w:szCs w:val="21"/>
        </w:rPr>
        <w:t xml:space="preserve">   12</w:t>
      </w:r>
      <w:r>
        <w:rPr>
          <w:rFonts w:hint="eastAsia"/>
          <w:szCs w:val="21"/>
        </w:rPr>
        <w:t>、</w:t>
      </w:r>
      <w:r>
        <w:rPr>
          <w:szCs w:val="21"/>
        </w:rPr>
        <w:t>6.</w:t>
      </w:r>
    </w:p>
    <w:p w:rsidR="00C50921" w:rsidRDefault="00C50921" w:rsidP="00574B94">
      <w:pPr>
        <w:adjustRightInd w:val="0"/>
        <w:snapToGrid w:val="0"/>
        <w:spacing w:line="271" w:lineRule="auto"/>
        <w:ind w:left="31680" w:hangingChars="200" w:firstLine="31680"/>
        <w:rPr>
          <w:rFonts w:eastAsia="黑体"/>
          <w:sz w:val="24"/>
        </w:rPr>
      </w:pPr>
      <w:r>
        <w:rPr>
          <w:rFonts w:eastAsia="黑体" w:hint="eastAsia"/>
          <w:sz w:val="24"/>
        </w:rPr>
        <w:t>三、解答题：</w:t>
      </w:r>
      <w:r>
        <w:rPr>
          <w:rFonts w:eastAsia="黑体"/>
          <w:sz w:val="24"/>
        </w:rPr>
        <w:t>13</w:t>
      </w:r>
      <w:r>
        <w:rPr>
          <w:rFonts w:eastAsia="黑体" w:hint="eastAsia"/>
          <w:sz w:val="24"/>
        </w:rPr>
        <w:t>～</w:t>
      </w:r>
      <w:r>
        <w:rPr>
          <w:rFonts w:eastAsia="黑体"/>
          <w:sz w:val="24"/>
        </w:rPr>
        <w:t>19</w:t>
      </w:r>
      <w:r>
        <w:rPr>
          <w:rFonts w:eastAsia="黑体" w:hint="eastAsia"/>
          <w:sz w:val="24"/>
        </w:rPr>
        <w:t>小题，共</w:t>
      </w:r>
      <w:r>
        <w:rPr>
          <w:rFonts w:eastAsia="黑体"/>
          <w:sz w:val="24"/>
        </w:rPr>
        <w:t>64</w:t>
      </w:r>
      <w:r>
        <w:rPr>
          <w:rFonts w:eastAsia="黑体" w:hint="eastAsia"/>
          <w:sz w:val="24"/>
        </w:rPr>
        <w:t>分．解答应写出文字说明、证明过程或演算步骤．</w:t>
      </w:r>
    </w:p>
    <w:p w:rsidR="00C50921" w:rsidRDefault="00C50921">
      <w:pPr>
        <w:spacing w:line="360" w:lineRule="auto"/>
        <w:rPr>
          <w:rFonts w:ascii="宋体"/>
          <w:sz w:val="24"/>
        </w:rPr>
      </w:pPr>
      <w:r>
        <w:rPr>
          <w:rFonts w:ascii="宋体" w:hAnsi="宋体"/>
          <w:sz w:val="24"/>
        </w:rPr>
        <w:t>13.</w:t>
      </w:r>
      <w:r>
        <w:rPr>
          <w:rFonts w:ascii="宋体" w:hAnsi="宋体" w:hint="eastAsia"/>
          <w:sz w:val="24"/>
        </w:rPr>
        <w:t>（本题满分</w:t>
      </w:r>
      <w:r>
        <w:rPr>
          <w:rFonts w:ascii="宋体" w:hAnsi="宋体"/>
          <w:sz w:val="24"/>
        </w:rPr>
        <w:t>8</w:t>
      </w:r>
      <w:r>
        <w:rPr>
          <w:rFonts w:ascii="宋体" w:hAnsi="宋体" w:hint="eastAsia"/>
          <w:sz w:val="24"/>
        </w:rPr>
        <w:t>分）</w:t>
      </w:r>
      <w:r>
        <w:rPr>
          <w:rFonts w:ascii="宋体" w:hAnsi="宋体"/>
          <w:sz w:val="24"/>
        </w:rPr>
        <w:t xml:space="preserve"> </w:t>
      </w:r>
    </w:p>
    <w:p w:rsidR="00C50921" w:rsidRDefault="00C50921" w:rsidP="00574B94">
      <w:pPr>
        <w:ind w:firstLineChars="200" w:firstLine="31680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设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阶方阵</w:t>
      </w:r>
      <w:r w:rsidRPr="006F3344">
        <w:rPr>
          <w:rFonts w:ascii="宋体" w:hAnsi="宋体" w:hint="eastAsia"/>
          <w:position w:val="-10"/>
          <w:szCs w:val="21"/>
        </w:rPr>
        <w:object w:dxaOrig="480" w:dyaOrig="320">
          <v:shape id="_x0000_i1027" type="#_x0000_t75" style="width:24pt;height:15pt" o:ole="">
            <v:imagedata r:id="rId10" o:title=""/>
          </v:shape>
          <o:OLEObject Type="Embed" ProgID="Equation.DSMT4" ShapeID="_x0000_i1027" DrawAspect="Content" ObjectID="_1646497094" r:id="rId11"/>
        </w:object>
      </w:r>
      <w:r>
        <w:rPr>
          <w:rFonts w:ascii="宋体" w:hAnsi="宋体" w:hint="eastAsia"/>
          <w:szCs w:val="21"/>
        </w:rPr>
        <w:t>满足</w:t>
      </w:r>
      <w:r w:rsidRPr="006F3344">
        <w:rPr>
          <w:rFonts w:ascii="宋体" w:hAnsi="宋体" w:hint="eastAsia"/>
          <w:position w:val="-4"/>
          <w:szCs w:val="21"/>
        </w:rPr>
        <w:object w:dxaOrig="1421" w:dyaOrig="260">
          <v:shape id="_x0000_i1028" type="#_x0000_t75" style="width:69.6pt;height:12.6pt" o:ole="">
            <v:imagedata r:id="rId12" o:title=""/>
          </v:shape>
          <o:OLEObject Type="Embed" ProgID="Equation.DSMT4" ShapeID="_x0000_i1028" DrawAspect="Content" ObjectID="_1646497095" r:id="rId13"/>
        </w:object>
      </w:r>
      <w:r>
        <w:rPr>
          <w:rFonts w:ascii="宋体" w:hAnsi="宋体" w:hint="eastAsia"/>
          <w:szCs w:val="21"/>
        </w:rPr>
        <w:t>，若矩阵</w:t>
      </w:r>
      <w:r w:rsidRPr="006F3344">
        <w:rPr>
          <w:rFonts w:ascii="宋体" w:hAnsi="宋体" w:hint="eastAsia"/>
          <w:position w:val="-50"/>
          <w:szCs w:val="21"/>
        </w:rPr>
        <w:object w:dxaOrig="1500" w:dyaOrig="1120">
          <v:shape id="_x0000_i1029" type="#_x0000_t75" style="width:76.8pt;height:55.2pt" o:ole="">
            <v:imagedata r:id="rId14" o:title=""/>
          </v:shape>
          <o:OLEObject Type="Embed" ProgID="Equation.DSMT4" ShapeID="_x0000_i1029" DrawAspect="Content" ObjectID="_1646497096" r:id="rId15"/>
        </w:object>
      </w:r>
      <w:r>
        <w:rPr>
          <w:rFonts w:ascii="宋体"/>
          <w:szCs w:val="21"/>
        </w:rPr>
        <w:t>,</w:t>
      </w:r>
      <w:r>
        <w:rPr>
          <w:rFonts w:ascii="宋体" w:hAnsi="宋体" w:hint="eastAsia"/>
          <w:szCs w:val="21"/>
        </w:rPr>
        <w:t>求矩阵</w:t>
      </w:r>
      <w:r w:rsidRPr="006F3344">
        <w:rPr>
          <w:rFonts w:ascii="宋体" w:hAnsi="宋体" w:hint="eastAsia"/>
          <w:position w:val="-4"/>
          <w:szCs w:val="21"/>
        </w:rPr>
        <w:object w:dxaOrig="380" w:dyaOrig="300">
          <v:shape id="_x0000_i1030" type="#_x0000_t75" style="width:18.6pt;height:15.6pt" o:ole="">
            <v:imagedata r:id="rId16" o:title=""/>
          </v:shape>
          <o:OLEObject Type="Embed" ProgID="Equation.DSMT4" ShapeID="_x0000_i1030" DrawAspect="Content" ObjectID="_1646497097" r:id="rId17"/>
        </w:object>
      </w:r>
      <w:r>
        <w:rPr>
          <w:rFonts w:ascii="宋体" w:hAnsi="宋体"/>
          <w:szCs w:val="21"/>
        </w:rPr>
        <w:t xml:space="preserve">. </w:t>
      </w:r>
      <w:r>
        <w:rPr>
          <w:rFonts w:ascii="宋体" w:hAnsi="宋体"/>
          <w:sz w:val="24"/>
        </w:rPr>
        <w:t xml:space="preserve"> </w:t>
      </w:r>
    </w:p>
    <w:p w:rsidR="00C50921" w:rsidRDefault="00C50921" w:rsidP="00574B94">
      <w:pPr>
        <w:ind w:firstLineChars="150" w:firstLine="31680"/>
        <w:rPr>
          <w:rFonts w:ascii="宋体"/>
          <w:position w:val="-6"/>
          <w:sz w:val="24"/>
        </w:rPr>
      </w:pPr>
      <w:r>
        <w:rPr>
          <w:rFonts w:hint="eastAsia"/>
          <w:sz w:val="24"/>
        </w:rPr>
        <w:t>解</w:t>
      </w:r>
      <w:r>
        <w:rPr>
          <w:sz w:val="24"/>
        </w:rPr>
        <w:t xml:space="preserve"> </w:t>
      </w:r>
      <w:r>
        <w:rPr>
          <w:rFonts w:hint="eastAsia"/>
          <w:sz w:val="24"/>
        </w:rPr>
        <w:t>由</w:t>
      </w:r>
      <w:r>
        <w:rPr>
          <w:sz w:val="24"/>
        </w:rPr>
        <w:t xml:space="preserve">   </w:t>
      </w:r>
      <w:r w:rsidRPr="006F3344">
        <w:rPr>
          <w:rFonts w:ascii="宋体" w:hAnsi="宋体" w:hint="eastAsia"/>
          <w:position w:val="-4"/>
          <w:szCs w:val="21"/>
        </w:rPr>
        <w:object w:dxaOrig="1421" w:dyaOrig="260">
          <v:shape id="_x0000_i1031" type="#_x0000_t75" style="width:69.6pt;height:12.6pt" o:ole="">
            <v:imagedata r:id="rId18" o:title=""/>
          </v:shape>
          <o:OLEObject Type="Embed" ProgID="Equation.DSMT4" ShapeID="_x0000_i1031" DrawAspect="Content" ObjectID="_1646497098" r:id="rId19"/>
        </w:object>
      </w:r>
    </w:p>
    <w:p w:rsidR="00C50921" w:rsidRDefault="00C50921">
      <w:pPr>
        <w:rPr>
          <w:rFonts w:ascii="宋体"/>
          <w:position w:val="-6"/>
          <w:sz w:val="24"/>
        </w:rPr>
      </w:pPr>
      <w:r>
        <w:rPr>
          <w:rFonts w:hint="eastAsia"/>
          <w:sz w:val="24"/>
        </w:rPr>
        <w:t>得</w:t>
      </w:r>
      <w:r>
        <w:rPr>
          <w:sz w:val="24"/>
        </w:rPr>
        <w:t xml:space="preserve">    </w:t>
      </w:r>
      <w:r w:rsidRPr="006F3344">
        <w:rPr>
          <w:rFonts w:ascii="宋体" w:hAnsi="宋体" w:hint="eastAsia"/>
          <w:position w:val="-14"/>
          <w:sz w:val="24"/>
        </w:rPr>
        <w:object w:dxaOrig="1640" w:dyaOrig="400">
          <v:shape id="_x0000_i1032" type="#_x0000_t75" style="width:79.8pt;height:19.2pt" o:ole="">
            <v:imagedata r:id="rId20" o:title=""/>
          </v:shape>
          <o:OLEObject Type="Embed" ProgID="Equation.DSMT4" ShapeID="_x0000_i1032" DrawAspect="Content" ObjectID="_1646497099" r:id="rId21"/>
        </w:object>
      </w:r>
      <w:r>
        <w:rPr>
          <w:sz w:val="24"/>
        </w:rPr>
        <w:t xml:space="preserve">                   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2</w:t>
      </w:r>
      <w:r>
        <w:rPr>
          <w:rFonts w:hint="eastAsia"/>
          <w:sz w:val="24"/>
        </w:rPr>
        <w:t>分即有</w:t>
      </w:r>
      <w:r>
        <w:rPr>
          <w:sz w:val="24"/>
        </w:rPr>
        <w:t xml:space="preserve">  </w:t>
      </w:r>
      <w:r w:rsidRPr="006F3344">
        <w:rPr>
          <w:rFonts w:ascii="宋体" w:hAnsi="宋体" w:hint="eastAsia"/>
          <w:position w:val="-14"/>
          <w:sz w:val="24"/>
        </w:rPr>
        <w:object w:dxaOrig="1620" w:dyaOrig="440">
          <v:shape id="_x0000_i1033" type="#_x0000_t75" style="width:78.6pt;height:21pt" o:ole="">
            <v:imagedata r:id="rId22" o:title=""/>
          </v:shape>
          <o:OLEObject Type="Embed" ProgID="Equation.DSMT4" ShapeID="_x0000_i1033" DrawAspect="Content" ObjectID="_1646497100" r:id="rId23"/>
        </w:object>
      </w:r>
      <w:r>
        <w:rPr>
          <w:rFonts w:ascii="宋体" w:hAnsi="宋体"/>
          <w:position w:val="-14"/>
          <w:sz w:val="24"/>
        </w:rPr>
        <w:t xml:space="preserve">                                         </w:t>
      </w:r>
      <w:r>
        <w:rPr>
          <w:rFonts w:ascii="宋体" w:hAnsi="宋体"/>
          <w:position w:val="-6"/>
          <w:sz w:val="24"/>
        </w:rPr>
        <w:t xml:space="preserve"> </w:t>
      </w:r>
      <w:r>
        <w:rPr>
          <w:rFonts w:hint="eastAsia"/>
          <w:sz w:val="24"/>
        </w:rPr>
        <w:t>……</w:t>
      </w:r>
      <w:r>
        <w:rPr>
          <w:sz w:val="24"/>
        </w:rPr>
        <w:t>4</w:t>
      </w:r>
      <w:r>
        <w:rPr>
          <w:rFonts w:hint="eastAsia"/>
          <w:sz w:val="24"/>
        </w:rPr>
        <w:t>分</w:t>
      </w:r>
    </w:p>
    <w:p w:rsidR="00C50921" w:rsidRDefault="00C50921">
      <w:pPr>
        <w:rPr>
          <w:rFonts w:ascii="宋体"/>
          <w:position w:val="-6"/>
          <w:sz w:val="24"/>
        </w:rPr>
      </w:pPr>
      <w:r>
        <w:rPr>
          <w:rFonts w:hint="eastAsia"/>
          <w:sz w:val="24"/>
        </w:rPr>
        <w:t>故得</w:t>
      </w:r>
      <w:r>
        <w:rPr>
          <w:sz w:val="24"/>
        </w:rPr>
        <w:t xml:space="preserve">  </w:t>
      </w:r>
      <w:r w:rsidRPr="006F3344">
        <w:rPr>
          <w:rFonts w:ascii="宋体" w:hAnsi="宋体" w:hint="eastAsia"/>
          <w:position w:val="-24"/>
          <w:sz w:val="24"/>
        </w:rPr>
        <w:object w:dxaOrig="1680" w:dyaOrig="620">
          <v:shape id="_x0000_i1034" type="#_x0000_t75" style="width:81.6pt;height:30.6pt" o:ole="">
            <v:imagedata r:id="rId24" o:title=""/>
          </v:shape>
          <o:OLEObject Type="Embed" ProgID="Equation.DSMT4" ShapeID="_x0000_i1034" DrawAspect="Content" ObjectID="_1646497101" r:id="rId25"/>
        </w:object>
      </w:r>
      <w:r>
        <w:rPr>
          <w:sz w:val="24"/>
        </w:rPr>
        <w:t xml:space="preserve">                    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6</w:t>
      </w:r>
      <w:r>
        <w:rPr>
          <w:rFonts w:hint="eastAsia"/>
          <w:sz w:val="24"/>
        </w:rPr>
        <w:t>分</w:t>
      </w:r>
      <w:r>
        <w:rPr>
          <w:rFonts w:ascii="宋体" w:hAnsi="宋体"/>
          <w:position w:val="-6"/>
          <w:sz w:val="24"/>
        </w:rPr>
        <w:t xml:space="preserve">                         </w:t>
      </w:r>
      <w:r>
        <w:rPr>
          <w:sz w:val="24"/>
        </w:rPr>
        <w:t xml:space="preserve">  </w:t>
      </w:r>
      <w:r>
        <w:rPr>
          <w:rFonts w:ascii="宋体" w:hAnsi="宋体"/>
          <w:position w:val="-6"/>
          <w:sz w:val="24"/>
        </w:rPr>
        <w:t xml:space="preserve">                                                                           </w:t>
      </w:r>
    </w:p>
    <w:p w:rsidR="00C50921" w:rsidRDefault="00C50921" w:rsidP="00574B94">
      <w:pPr>
        <w:ind w:firstLineChars="550" w:firstLine="31680"/>
        <w:rPr>
          <w:rFonts w:ascii="宋体"/>
          <w:position w:val="-6"/>
          <w:sz w:val="24"/>
        </w:rPr>
      </w:pPr>
      <w:r w:rsidRPr="006F3344">
        <w:rPr>
          <w:rFonts w:ascii="宋体" w:hAnsi="宋体" w:hint="eastAsia"/>
          <w:position w:val="-50"/>
          <w:sz w:val="24"/>
        </w:rPr>
        <w:object w:dxaOrig="1280" w:dyaOrig="1120">
          <v:shape id="_x0000_i1035" type="#_x0000_t75" style="width:63pt;height:54.6pt" o:ole="">
            <v:imagedata r:id="rId26" o:title=""/>
          </v:shape>
          <o:OLEObject Type="Embed" ProgID="Equation.DSMT4" ShapeID="_x0000_i1035" DrawAspect="Content" ObjectID="_1646497102" r:id="rId27"/>
        </w:object>
      </w:r>
      <w:r>
        <w:rPr>
          <w:rFonts w:ascii="宋体" w:hAnsi="宋体"/>
          <w:position w:val="-6"/>
          <w:sz w:val="24"/>
        </w:rPr>
        <w:t xml:space="preserve">                  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8</w:t>
      </w:r>
      <w:r>
        <w:rPr>
          <w:rFonts w:hint="eastAsia"/>
          <w:sz w:val="24"/>
        </w:rPr>
        <w:t>分</w:t>
      </w:r>
    </w:p>
    <w:p w:rsidR="00C50921" w:rsidRDefault="00C50921">
      <w:pPr>
        <w:rPr>
          <w:rFonts w:ascii="宋体"/>
          <w:sz w:val="24"/>
        </w:rPr>
      </w:pPr>
      <w:r>
        <w:rPr>
          <w:rFonts w:ascii="宋体" w:hAnsi="宋体"/>
          <w:sz w:val="24"/>
        </w:rPr>
        <w:t>14.</w:t>
      </w:r>
      <w:r>
        <w:rPr>
          <w:rFonts w:ascii="宋体" w:hAnsi="宋体" w:hint="eastAsia"/>
          <w:sz w:val="24"/>
        </w:rPr>
        <w:t>（本题满分</w:t>
      </w:r>
      <w:r>
        <w:rPr>
          <w:rFonts w:ascii="宋体" w:hAnsi="宋体"/>
          <w:sz w:val="24"/>
        </w:rPr>
        <w:t>10</w:t>
      </w:r>
      <w:r>
        <w:rPr>
          <w:rFonts w:ascii="宋体" w:hAnsi="宋体" w:hint="eastAsia"/>
          <w:sz w:val="24"/>
        </w:rPr>
        <w:t>分）</w:t>
      </w:r>
    </w:p>
    <w:p w:rsidR="00C50921" w:rsidRDefault="00C50921" w:rsidP="00574B94">
      <w:pPr>
        <w:spacing w:line="500" w:lineRule="exact"/>
        <w:ind w:firstLineChars="200" w:firstLine="31680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求向量组</w:t>
      </w:r>
      <w:r w:rsidRPr="006F3344">
        <w:rPr>
          <w:rFonts w:ascii="宋体" w:hAnsi="宋体" w:hint="eastAsia"/>
          <w:position w:val="-14"/>
          <w:szCs w:val="21"/>
        </w:rPr>
        <w:object w:dxaOrig="1440" w:dyaOrig="440">
          <v:shape id="_x0000_i1036" type="#_x0000_t75" style="width:1in;height:22.2pt" o:ole="">
            <v:imagedata r:id="rId28" o:title=""/>
          </v:shape>
          <o:OLEObject Type="Embed" ProgID="Equation.DSMT4" ShapeID="_x0000_i1036" DrawAspect="Content" ObjectID="_1646497103" r:id="rId29"/>
        </w:object>
      </w:r>
      <w:r>
        <w:rPr>
          <w:rFonts w:ascii="宋体" w:hAnsi="宋体" w:hint="eastAsia"/>
          <w:szCs w:val="21"/>
        </w:rPr>
        <w:t>，</w:t>
      </w:r>
      <w:r w:rsidRPr="006F3344">
        <w:rPr>
          <w:rFonts w:ascii="宋体" w:hAnsi="宋体" w:hint="eastAsia"/>
          <w:position w:val="-14"/>
          <w:szCs w:val="21"/>
        </w:rPr>
        <w:object w:dxaOrig="1600" w:dyaOrig="440">
          <v:shape id="_x0000_i1037" type="#_x0000_t75" style="width:79.2pt;height:22.2pt" o:ole="">
            <v:imagedata r:id="rId30" o:title=""/>
          </v:shape>
          <o:OLEObject Type="Embed" ProgID="Equation.DSMT4" ShapeID="_x0000_i1037" DrawAspect="Content" ObjectID="_1646497104" r:id="rId31"/>
        </w:object>
      </w:r>
      <w:r>
        <w:rPr>
          <w:rFonts w:ascii="宋体" w:hAnsi="宋体" w:hint="eastAsia"/>
          <w:szCs w:val="21"/>
        </w:rPr>
        <w:t>，</w:t>
      </w:r>
      <w:r w:rsidRPr="006F3344">
        <w:rPr>
          <w:rFonts w:ascii="宋体" w:hAnsi="宋体" w:hint="eastAsia"/>
          <w:position w:val="-14"/>
          <w:szCs w:val="21"/>
        </w:rPr>
        <w:object w:dxaOrig="2100" w:dyaOrig="440">
          <v:shape id="_x0000_i1038" type="#_x0000_t75" style="width:105pt;height:22.2pt" o:ole="">
            <v:imagedata r:id="rId32" o:title=""/>
          </v:shape>
          <o:OLEObject Type="Embed" ProgID="Equation.DSMT4" ShapeID="_x0000_i1038" DrawAspect="Content" ObjectID="_1646497105" r:id="rId33"/>
        </w:object>
      </w:r>
      <w:r>
        <w:rPr>
          <w:rFonts w:ascii="宋体" w:hAnsi="宋体" w:hint="eastAsia"/>
          <w:szCs w:val="21"/>
        </w:rPr>
        <w:t>，</w:t>
      </w:r>
      <w:r w:rsidRPr="006F3344">
        <w:rPr>
          <w:rFonts w:ascii="宋体" w:hAnsi="宋体" w:hint="eastAsia"/>
          <w:position w:val="-14"/>
          <w:szCs w:val="21"/>
        </w:rPr>
        <w:object w:dxaOrig="1660" w:dyaOrig="440">
          <v:shape id="_x0000_i1039" type="#_x0000_t75" style="width:82.2pt;height:22.2pt" o:ole="">
            <v:imagedata r:id="rId34" o:title=""/>
          </v:shape>
          <o:OLEObject Type="Embed" ProgID="Equation.DSMT4" ShapeID="_x0000_i1039" DrawAspect="Content" ObjectID="_1646497106" r:id="rId35"/>
        </w:object>
      </w:r>
      <w:r>
        <w:rPr>
          <w:rFonts w:ascii="宋体" w:hAnsi="宋体" w:hint="eastAsia"/>
          <w:szCs w:val="21"/>
        </w:rPr>
        <w:t>的秩和一个极大无关组，并将不在该极大无关组内的向量用该极大无关组线性表示</w:t>
      </w:r>
      <w:r>
        <w:rPr>
          <w:rFonts w:ascii="宋体"/>
          <w:szCs w:val="21"/>
        </w:rPr>
        <w:t>.</w:t>
      </w:r>
    </w:p>
    <w:p w:rsidR="00C50921" w:rsidRDefault="00C50921" w:rsidP="00574B94">
      <w:pPr>
        <w:ind w:firstLineChars="200" w:firstLine="31680"/>
        <w:rPr>
          <w:sz w:val="24"/>
        </w:rPr>
      </w:pPr>
      <w:r>
        <w:rPr>
          <w:rFonts w:ascii="宋体" w:hAnsi="宋体" w:hint="eastAsia"/>
          <w:position w:val="-6"/>
          <w:sz w:val="24"/>
        </w:rPr>
        <w:t>解</w:t>
      </w:r>
      <w:r>
        <w:rPr>
          <w:rFonts w:ascii="宋体" w:hAnsi="宋体"/>
          <w:position w:val="-6"/>
          <w:sz w:val="24"/>
        </w:rPr>
        <w:t xml:space="preserve">    </w:t>
      </w:r>
      <w:r w:rsidRPr="006F3344">
        <w:rPr>
          <w:rFonts w:ascii="宋体" w:hAnsi="宋体" w:hint="eastAsia"/>
          <w:position w:val="-66"/>
          <w:sz w:val="24"/>
        </w:rPr>
        <w:object w:dxaOrig="5140" w:dyaOrig="1440">
          <v:shape id="_x0000_i1040" type="#_x0000_t75" style="width:252pt;height:72.6pt" o:ole="">
            <v:imagedata r:id="rId36" o:title=""/>
          </v:shape>
          <o:OLEObject Type="Embed" ProgID="Equation.DSMT4" ShapeID="_x0000_i1040" DrawAspect="Content" ObjectID="_1646497107" r:id="rId37"/>
        </w:object>
      </w:r>
      <w:r>
        <w:rPr>
          <w:rFonts w:ascii="宋体" w:hAnsi="宋体"/>
          <w:position w:val="-14"/>
          <w:sz w:val="24"/>
        </w:rPr>
        <w:t xml:space="preserve">       </w:t>
      </w:r>
      <w:r>
        <w:rPr>
          <w:rFonts w:hint="eastAsia"/>
          <w:sz w:val="24"/>
        </w:rPr>
        <w:t>……</w:t>
      </w:r>
      <w:r>
        <w:rPr>
          <w:sz w:val="24"/>
        </w:rPr>
        <w:t>4</w:t>
      </w:r>
      <w:r>
        <w:rPr>
          <w:rFonts w:hint="eastAsia"/>
          <w:sz w:val="24"/>
        </w:rPr>
        <w:t>分</w:t>
      </w:r>
    </w:p>
    <w:p w:rsidR="00C50921" w:rsidRDefault="00C50921">
      <w:pPr>
        <w:rPr>
          <w:sz w:val="24"/>
        </w:rPr>
      </w:pPr>
      <w:r>
        <w:rPr>
          <w:sz w:val="24"/>
        </w:rPr>
        <w:t xml:space="preserve">  </w:t>
      </w:r>
      <w:r w:rsidRPr="006F3344">
        <w:rPr>
          <w:rFonts w:ascii="宋体" w:hAnsi="宋体" w:hint="eastAsia"/>
          <w:position w:val="-14"/>
          <w:sz w:val="24"/>
        </w:rPr>
        <w:object w:dxaOrig="2000" w:dyaOrig="400">
          <v:shape id="_x0000_i1041" type="#_x0000_t75" style="width:99pt;height:20.4pt" o:ole="">
            <v:imagedata r:id="rId38" o:title=""/>
          </v:shape>
          <o:OLEObject Type="Embed" ProgID="Equation.DSMT4" ShapeID="_x0000_i1041" DrawAspect="Content" ObjectID="_1646497108" r:id="rId39"/>
        </w:object>
      </w:r>
      <w:r>
        <w:rPr>
          <w:sz w:val="24"/>
        </w:rPr>
        <w:t xml:space="preserve"> </w:t>
      </w:r>
      <w:r>
        <w:rPr>
          <w:rFonts w:hint="eastAsia"/>
          <w:sz w:val="24"/>
        </w:rPr>
        <w:t>，</w:t>
      </w:r>
      <w:r>
        <w:rPr>
          <w:sz w:val="24"/>
        </w:rPr>
        <w:t xml:space="preserve">                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6</w:t>
      </w:r>
      <w:r>
        <w:rPr>
          <w:rFonts w:hint="eastAsia"/>
          <w:sz w:val="24"/>
        </w:rPr>
        <w:t>分</w:t>
      </w:r>
    </w:p>
    <w:p w:rsidR="00C50921" w:rsidRDefault="00C50921" w:rsidP="00574B94">
      <w:pPr>
        <w:ind w:firstLineChars="100" w:firstLine="31680"/>
        <w:rPr>
          <w:sz w:val="24"/>
        </w:rPr>
      </w:pPr>
      <w:r w:rsidRPr="006F3344">
        <w:rPr>
          <w:position w:val="-12"/>
        </w:rPr>
        <w:object w:dxaOrig="940" w:dyaOrig="360">
          <v:shape id="_x0000_i1042" type="#_x0000_t75" style="width:46.8pt;height:18pt" o:ole="">
            <v:imagedata r:id="rId40" o:title=""/>
          </v:shape>
          <o:OLEObject Type="Embed" ProgID="Equation.DSMT4" ShapeID="_x0000_i1042" DrawAspect="Content" ObjectID="_1646497109" r:id="rId41"/>
        </w:object>
      </w:r>
      <w:r>
        <w:rPr>
          <w:rFonts w:hint="eastAsia"/>
          <w:sz w:val="24"/>
        </w:rPr>
        <w:t>为一个极大无关组</w:t>
      </w:r>
      <w:r>
        <w:rPr>
          <w:sz w:val="24"/>
        </w:rPr>
        <w:t xml:space="preserve">.            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8</w:t>
      </w:r>
      <w:r>
        <w:rPr>
          <w:rFonts w:hint="eastAsia"/>
          <w:sz w:val="24"/>
        </w:rPr>
        <w:t>分</w:t>
      </w:r>
    </w:p>
    <w:p w:rsidR="00C50921" w:rsidRDefault="00C50921" w:rsidP="00574B94">
      <w:pPr>
        <w:ind w:firstLineChars="150" w:firstLine="31680"/>
        <w:rPr>
          <w:sz w:val="24"/>
        </w:rPr>
      </w:pPr>
      <w:r w:rsidRPr="006F3344">
        <w:rPr>
          <w:position w:val="-12"/>
        </w:rPr>
        <w:object w:dxaOrig="2160" w:dyaOrig="360">
          <v:shape id="_x0000_i1043" type="#_x0000_t75" style="width:108pt;height:18pt" o:ole="">
            <v:imagedata r:id="rId42" o:title=""/>
          </v:shape>
          <o:OLEObject Type="Embed" ProgID="Equation.DSMT4" ShapeID="_x0000_i1043" DrawAspect="Content" ObjectID="_1646497110" r:id="rId43"/>
        </w:object>
      </w:r>
      <w:r>
        <w:rPr>
          <w:sz w:val="24"/>
        </w:rPr>
        <w:t xml:space="preserve">                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10</w:t>
      </w:r>
      <w:r>
        <w:rPr>
          <w:rFonts w:hint="eastAsia"/>
          <w:sz w:val="24"/>
        </w:rPr>
        <w:t>分</w:t>
      </w:r>
    </w:p>
    <w:p w:rsidR="00C50921" w:rsidRDefault="00C50921">
      <w:pPr>
        <w:spacing w:line="360" w:lineRule="auto"/>
        <w:rPr>
          <w:rFonts w:ascii="宋体"/>
          <w:sz w:val="24"/>
        </w:rPr>
      </w:pPr>
      <w:r>
        <w:rPr>
          <w:rFonts w:ascii="宋体" w:hAnsi="宋体"/>
          <w:sz w:val="24"/>
        </w:rPr>
        <w:t>15.</w:t>
      </w:r>
      <w:r>
        <w:rPr>
          <w:rFonts w:ascii="宋体" w:hAnsi="宋体" w:hint="eastAsia"/>
          <w:sz w:val="24"/>
        </w:rPr>
        <w:t>（本题满分</w:t>
      </w:r>
      <w:r>
        <w:rPr>
          <w:rFonts w:ascii="宋体" w:hAnsi="宋体"/>
          <w:sz w:val="24"/>
        </w:rPr>
        <w:t>10</w:t>
      </w:r>
      <w:r>
        <w:rPr>
          <w:rFonts w:ascii="宋体" w:hAnsi="宋体" w:hint="eastAsia"/>
          <w:sz w:val="24"/>
        </w:rPr>
        <w:t>分）</w:t>
      </w:r>
    </w:p>
    <w:p w:rsidR="00C50921" w:rsidRDefault="00C50921" w:rsidP="00574B94">
      <w:pPr>
        <w:spacing w:line="500" w:lineRule="exact"/>
        <w:ind w:right="34" w:firstLineChars="200" w:firstLine="31680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设</w:t>
      </w:r>
      <w:r>
        <w:rPr>
          <w:szCs w:val="21"/>
        </w:rPr>
        <w:t>3</w:t>
      </w:r>
      <w:r>
        <w:rPr>
          <w:rFonts w:ascii="宋体" w:hAnsi="宋体" w:hint="eastAsia"/>
          <w:szCs w:val="21"/>
        </w:rPr>
        <w:t>阶方阵</w:t>
      </w:r>
      <w:r w:rsidRPr="006F3344">
        <w:rPr>
          <w:rFonts w:ascii="宋体" w:hAnsi="宋体" w:hint="eastAsia"/>
          <w:position w:val="-4"/>
          <w:szCs w:val="21"/>
        </w:rPr>
        <w:object w:dxaOrig="240" w:dyaOrig="260">
          <v:shape id="_x0000_i1044" type="#_x0000_t75" style="width:12pt;height:12.6pt" o:ole="">
            <v:imagedata r:id="rId44" o:title=""/>
          </v:shape>
          <o:OLEObject Type="Embed" ProgID="Equation.DSMT4" ShapeID="_x0000_i1044" DrawAspect="Content" ObjectID="_1646497111" r:id="rId45"/>
        </w:object>
      </w:r>
      <w:r>
        <w:rPr>
          <w:rFonts w:ascii="宋体" w:hAnsi="宋体" w:hint="eastAsia"/>
          <w:szCs w:val="21"/>
        </w:rPr>
        <w:t>的特征值为</w:t>
      </w:r>
      <w:r>
        <w:rPr>
          <w:szCs w:val="21"/>
        </w:rPr>
        <w:t>1</w:t>
      </w:r>
      <w:r>
        <w:rPr>
          <w:rFonts w:hAnsi="宋体" w:hint="eastAsia"/>
          <w:szCs w:val="21"/>
        </w:rPr>
        <w:t>，</w:t>
      </w:r>
      <w:r>
        <w:rPr>
          <w:szCs w:val="21"/>
        </w:rPr>
        <w:t>3</w:t>
      </w:r>
      <w:r>
        <w:rPr>
          <w:rFonts w:hAnsi="宋体" w:hint="eastAsia"/>
          <w:szCs w:val="21"/>
        </w:rPr>
        <w:t>，</w:t>
      </w:r>
      <w:r>
        <w:rPr>
          <w:szCs w:val="21"/>
        </w:rPr>
        <w:t>4</w:t>
      </w:r>
      <w:r>
        <w:rPr>
          <w:rFonts w:hint="eastAsia"/>
          <w:szCs w:val="21"/>
        </w:rPr>
        <w:t>，</w:t>
      </w:r>
      <w:r>
        <w:rPr>
          <w:rFonts w:ascii="宋体" w:hAnsi="宋体" w:hint="eastAsia"/>
          <w:szCs w:val="21"/>
        </w:rPr>
        <w:t>矩阵</w:t>
      </w:r>
      <w:r w:rsidRPr="006F3344">
        <w:rPr>
          <w:rFonts w:ascii="宋体" w:hAnsi="宋体" w:hint="eastAsia"/>
          <w:position w:val="-6"/>
          <w:szCs w:val="21"/>
        </w:rPr>
        <w:object w:dxaOrig="1719" w:dyaOrig="320">
          <v:shape id="_x0000_i1045" type="#_x0000_t75" style="width:85.2pt;height:15pt" o:ole="">
            <v:imagedata r:id="rId46" o:title=""/>
          </v:shape>
          <o:OLEObject Type="Embed" ProgID="Equation.DSMT4" ShapeID="_x0000_i1045" DrawAspect="Content" ObjectID="_1646497112" r:id="rId47"/>
        </w:object>
      </w:r>
      <w:r>
        <w:rPr>
          <w:rFonts w:ascii="宋体" w:hAnsi="宋体" w:hint="eastAsia"/>
          <w:szCs w:val="21"/>
        </w:rPr>
        <w:t>，求</w:t>
      </w:r>
      <w:r>
        <w:rPr>
          <w:rFonts w:ascii="宋体" w:hAnsi="宋体"/>
          <w:szCs w:val="21"/>
        </w:rPr>
        <w:t>(1)</w:t>
      </w:r>
      <w:r>
        <w:rPr>
          <w:rFonts w:ascii="宋体" w:hAnsi="宋体" w:hint="eastAsia"/>
          <w:szCs w:val="21"/>
        </w:rPr>
        <w:t>矩阵</w:t>
      </w:r>
      <w:r w:rsidRPr="006F3344">
        <w:rPr>
          <w:rFonts w:ascii="宋体" w:hAnsi="宋体" w:hint="eastAsia"/>
          <w:position w:val="-4"/>
          <w:szCs w:val="21"/>
        </w:rPr>
        <w:object w:dxaOrig="240" w:dyaOrig="260">
          <v:shape id="_x0000_i1046" type="#_x0000_t75" style="width:12pt;height:12.6pt" o:ole="">
            <v:imagedata r:id="rId48" o:title=""/>
          </v:shape>
          <o:OLEObject Type="Embed" ProgID="Equation.DSMT4" ShapeID="_x0000_i1046" DrawAspect="Content" ObjectID="_1646497113" r:id="rId49"/>
        </w:object>
      </w:r>
      <w:r>
        <w:rPr>
          <w:rFonts w:ascii="宋体" w:hAnsi="宋体" w:hint="eastAsia"/>
          <w:szCs w:val="21"/>
        </w:rPr>
        <w:t>的特征值；</w:t>
      </w:r>
      <w:r>
        <w:rPr>
          <w:rFonts w:ascii="宋体" w:hAnsi="宋体"/>
          <w:szCs w:val="21"/>
        </w:rPr>
        <w:t>(2)</w:t>
      </w:r>
      <w:r>
        <w:rPr>
          <w:rFonts w:ascii="宋体" w:hAnsi="宋体"/>
          <w:position w:val="-4"/>
          <w:szCs w:val="21"/>
        </w:rPr>
        <w:t xml:space="preserve"> </w:t>
      </w:r>
      <w:r w:rsidRPr="006F3344">
        <w:rPr>
          <w:rFonts w:ascii="宋体" w:hAnsi="宋体" w:hint="eastAsia"/>
          <w:position w:val="-4"/>
          <w:szCs w:val="21"/>
        </w:rPr>
        <w:object w:dxaOrig="240" w:dyaOrig="260">
          <v:shape id="_x0000_i1047" type="#_x0000_t75" style="width:12pt;height:12.6pt" o:ole="">
            <v:imagedata r:id="rId50" o:title=""/>
          </v:shape>
          <o:OLEObject Type="Embed" ProgID="Equation.DSMT4" ShapeID="_x0000_i1047" DrawAspect="Content" ObjectID="_1646497114" r:id="rId51"/>
        </w:object>
      </w:r>
      <w:r>
        <w:rPr>
          <w:rFonts w:ascii="宋体" w:hAnsi="宋体" w:hint="eastAsia"/>
          <w:szCs w:val="21"/>
        </w:rPr>
        <w:t>是否可相似于对角矩阵，并说明理由；若可以，写出一个与</w:t>
      </w:r>
      <w:r w:rsidRPr="006F3344">
        <w:rPr>
          <w:rFonts w:ascii="宋体" w:hAnsi="宋体" w:hint="eastAsia"/>
          <w:position w:val="-4"/>
          <w:szCs w:val="21"/>
        </w:rPr>
        <w:object w:dxaOrig="240" w:dyaOrig="260">
          <v:shape id="_x0000_i1048" type="#_x0000_t75" style="width:12pt;height:12.6pt" o:ole="">
            <v:imagedata r:id="rId50" o:title=""/>
          </v:shape>
          <o:OLEObject Type="Embed" ProgID="Equation.DSMT4" ShapeID="_x0000_i1048" DrawAspect="Content" ObjectID="_1646497115" r:id="rId52"/>
        </w:object>
      </w:r>
      <w:r>
        <w:rPr>
          <w:rFonts w:ascii="宋体" w:hAnsi="宋体" w:hint="eastAsia"/>
          <w:szCs w:val="21"/>
        </w:rPr>
        <w:t>相似的对角矩阵</w:t>
      </w:r>
      <w:r>
        <w:rPr>
          <w:rFonts w:ascii="宋体"/>
          <w:szCs w:val="21"/>
        </w:rPr>
        <w:t>.</w:t>
      </w:r>
    </w:p>
    <w:p w:rsidR="00C50921" w:rsidRDefault="00C50921" w:rsidP="00574B94">
      <w:pPr>
        <w:spacing w:line="500" w:lineRule="exact"/>
        <w:ind w:firstLineChars="200" w:firstLine="31680"/>
        <w:rPr>
          <w:sz w:val="24"/>
        </w:rPr>
      </w:pPr>
      <w:r>
        <w:rPr>
          <w:rFonts w:hint="eastAsia"/>
          <w:sz w:val="24"/>
        </w:rPr>
        <w:t>解</w:t>
      </w:r>
      <w:r>
        <w:rPr>
          <w:sz w:val="24"/>
        </w:rPr>
        <w:t xml:space="preserve">   (1) </w:t>
      </w:r>
      <w:r>
        <w:rPr>
          <w:rFonts w:hint="eastAsia"/>
          <w:sz w:val="24"/>
        </w:rPr>
        <w:t>设</w:t>
      </w:r>
      <w:r w:rsidRPr="006F3344">
        <w:rPr>
          <w:rFonts w:ascii="宋体" w:hAnsi="宋体" w:hint="eastAsia"/>
          <w:position w:val="-6"/>
          <w:sz w:val="24"/>
        </w:rPr>
        <w:object w:dxaOrig="220" w:dyaOrig="279">
          <v:shape id="_x0000_i1049" type="#_x0000_t75" style="width:10.8pt;height:14.4pt" o:ole="">
            <v:imagedata r:id="rId53" o:title=""/>
          </v:shape>
          <o:OLEObject Type="Embed" ProgID="Equation.DSMT4" ShapeID="_x0000_i1049" DrawAspect="Content" ObjectID="_1646497116" r:id="rId54"/>
        </w:object>
      </w:r>
      <w:r>
        <w:rPr>
          <w:rFonts w:hint="eastAsia"/>
          <w:sz w:val="24"/>
        </w:rPr>
        <w:t>为</w:t>
      </w:r>
      <w:r w:rsidRPr="006F3344">
        <w:rPr>
          <w:rFonts w:ascii="宋体" w:hAnsi="宋体" w:hint="eastAsia"/>
          <w:position w:val="-4"/>
          <w:sz w:val="24"/>
        </w:rPr>
        <w:object w:dxaOrig="240" w:dyaOrig="260">
          <v:shape id="_x0000_i1050" type="#_x0000_t75" style="width:12pt;height:13.2pt" o:ole="">
            <v:imagedata r:id="rId55" o:title=""/>
          </v:shape>
          <o:OLEObject Type="Embed" ProgID="Equation.DSMT4" ShapeID="_x0000_i1050" DrawAspect="Content" ObjectID="_1646497117" r:id="rId56"/>
        </w:object>
      </w:r>
      <w:r>
        <w:rPr>
          <w:rFonts w:hint="eastAsia"/>
          <w:sz w:val="24"/>
        </w:rPr>
        <w:t>的特征值，则</w:t>
      </w:r>
      <w:r w:rsidRPr="006F3344">
        <w:rPr>
          <w:rFonts w:ascii="宋体" w:hAnsi="宋体" w:hint="eastAsia"/>
          <w:position w:val="-6"/>
          <w:sz w:val="24"/>
        </w:rPr>
        <w:object w:dxaOrig="1120" w:dyaOrig="320">
          <v:shape id="_x0000_i1051" type="#_x0000_t75" style="width:55.2pt;height:16.2pt" o:ole="">
            <v:imagedata r:id="rId57" o:title=""/>
          </v:shape>
          <o:OLEObject Type="Embed" ProgID="Equation.DSMT4" ShapeID="_x0000_i1051" DrawAspect="Content" ObjectID="_1646497118" r:id="rId58"/>
        </w:object>
      </w:r>
      <w:r>
        <w:rPr>
          <w:rFonts w:hint="eastAsia"/>
          <w:sz w:val="24"/>
        </w:rPr>
        <w:t>为</w:t>
      </w:r>
      <w:r w:rsidRPr="006F3344">
        <w:rPr>
          <w:rFonts w:ascii="宋体" w:hAnsi="宋体" w:hint="eastAsia"/>
          <w:position w:val="-6"/>
          <w:sz w:val="24"/>
        </w:rPr>
        <w:object w:dxaOrig="1319" w:dyaOrig="320">
          <v:shape id="_x0000_i1052" type="#_x0000_t75" style="width:66pt;height:16.2pt" o:ole="">
            <v:imagedata r:id="rId59" o:title=""/>
          </v:shape>
          <o:OLEObject Type="Embed" ProgID="Equation.DSMT4" ShapeID="_x0000_i1052" DrawAspect="Content" ObjectID="_1646497119" r:id="rId60"/>
        </w:object>
      </w:r>
      <w:r>
        <w:rPr>
          <w:rFonts w:hint="eastAsia"/>
          <w:sz w:val="24"/>
        </w:rPr>
        <w:t>的特征值，得</w:t>
      </w:r>
      <w:r w:rsidRPr="006F3344">
        <w:rPr>
          <w:rFonts w:ascii="宋体" w:hAnsi="宋体" w:hint="eastAsia"/>
          <w:position w:val="-4"/>
          <w:sz w:val="24"/>
        </w:rPr>
        <w:object w:dxaOrig="240" w:dyaOrig="260">
          <v:shape id="_x0000_i1053" type="#_x0000_t75" style="width:12pt;height:13.2pt" o:ole="">
            <v:imagedata r:id="rId61" o:title=""/>
          </v:shape>
          <o:OLEObject Type="Embed" ProgID="Equation.DSMT4" ShapeID="_x0000_i1053" DrawAspect="Content" ObjectID="_1646497120" r:id="rId62"/>
        </w:object>
      </w:r>
      <w:r>
        <w:rPr>
          <w:rFonts w:hint="eastAsia"/>
          <w:sz w:val="24"/>
        </w:rPr>
        <w:t>的特征值为</w:t>
      </w:r>
      <w:r w:rsidRPr="006F3344">
        <w:rPr>
          <w:rFonts w:ascii="宋体" w:hAnsi="宋体" w:hint="eastAsia"/>
          <w:position w:val="-10"/>
          <w:sz w:val="24"/>
        </w:rPr>
        <w:object w:dxaOrig="600" w:dyaOrig="320">
          <v:shape id="_x0000_i1054" type="#_x0000_t75" style="width:30pt;height:16.2pt" o:ole="">
            <v:imagedata r:id="rId63" o:title=""/>
          </v:shape>
          <o:OLEObject Type="Embed" ProgID="Equation.DSMT4" ShapeID="_x0000_i1054" DrawAspect="Content" ObjectID="_1646497121" r:id="rId64"/>
        </w:object>
      </w:r>
      <w:r>
        <w:rPr>
          <w:rFonts w:ascii="宋体" w:hAnsi="宋体"/>
          <w:position w:val="-6"/>
          <w:sz w:val="24"/>
        </w:rPr>
        <w:t xml:space="preserve">                         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6</w:t>
      </w:r>
      <w:r>
        <w:rPr>
          <w:rFonts w:hint="eastAsia"/>
          <w:sz w:val="24"/>
        </w:rPr>
        <w:t>分</w:t>
      </w:r>
    </w:p>
    <w:p w:rsidR="00C50921" w:rsidRDefault="00C50921" w:rsidP="00574B94">
      <w:pPr>
        <w:spacing w:line="500" w:lineRule="exact"/>
        <w:ind w:firstLineChars="200" w:firstLine="31680"/>
        <w:rPr>
          <w:sz w:val="24"/>
        </w:rPr>
      </w:pPr>
      <w:r>
        <w:rPr>
          <w:rFonts w:hint="eastAsia"/>
          <w:sz w:val="24"/>
        </w:rPr>
        <w:t>由</w:t>
      </w:r>
      <w:r>
        <w:rPr>
          <w:sz w:val="24"/>
        </w:rPr>
        <w:t>3</w:t>
      </w:r>
      <w:r>
        <w:rPr>
          <w:rFonts w:hint="eastAsia"/>
          <w:sz w:val="24"/>
        </w:rPr>
        <w:t>阶方阵</w:t>
      </w:r>
      <w:r w:rsidRPr="006F3344">
        <w:rPr>
          <w:rFonts w:ascii="宋体" w:hAnsi="宋体" w:hint="eastAsia"/>
          <w:position w:val="-4"/>
          <w:sz w:val="24"/>
        </w:rPr>
        <w:object w:dxaOrig="240" w:dyaOrig="260">
          <v:shape id="_x0000_i1055" type="#_x0000_t75" style="width:12pt;height:13.2pt" o:ole="">
            <v:imagedata r:id="rId65" o:title=""/>
          </v:shape>
          <o:OLEObject Type="Embed" ProgID="Equation.DSMT4" ShapeID="_x0000_i1055" DrawAspect="Content" ObjectID="_1646497122" r:id="rId66"/>
        </w:object>
      </w:r>
      <w:r>
        <w:rPr>
          <w:rFonts w:hint="eastAsia"/>
          <w:sz w:val="24"/>
        </w:rPr>
        <w:t>有三个不同的特征值，故</w:t>
      </w:r>
      <w:r w:rsidRPr="006F3344">
        <w:rPr>
          <w:rFonts w:ascii="宋体" w:hAnsi="宋体" w:hint="eastAsia"/>
          <w:position w:val="-4"/>
          <w:sz w:val="24"/>
        </w:rPr>
        <w:object w:dxaOrig="240" w:dyaOrig="260">
          <v:shape id="_x0000_i1056" type="#_x0000_t75" style="width:12pt;height:13.2pt" o:ole="">
            <v:imagedata r:id="rId65" o:title=""/>
          </v:shape>
          <o:OLEObject Type="Embed" ProgID="Equation.DSMT4" ShapeID="_x0000_i1056" DrawAspect="Content" ObjectID="_1646497123" r:id="rId67"/>
        </w:object>
      </w:r>
      <w:r>
        <w:rPr>
          <w:rFonts w:hint="eastAsia"/>
          <w:sz w:val="24"/>
        </w:rPr>
        <w:t>可相似于对角矩阵，</w:t>
      </w:r>
      <w:r>
        <w:rPr>
          <w:sz w:val="24"/>
        </w:rPr>
        <w:t xml:space="preserve">  </w:t>
      </w:r>
      <w:r>
        <w:rPr>
          <w:rFonts w:hint="eastAsia"/>
          <w:sz w:val="24"/>
        </w:rPr>
        <w:t>……</w:t>
      </w:r>
      <w:r>
        <w:rPr>
          <w:sz w:val="24"/>
        </w:rPr>
        <w:t>8</w:t>
      </w:r>
      <w:r>
        <w:rPr>
          <w:rFonts w:hint="eastAsia"/>
          <w:sz w:val="24"/>
        </w:rPr>
        <w:t>分</w:t>
      </w:r>
    </w:p>
    <w:p w:rsidR="00C50921" w:rsidRDefault="00C50921">
      <w:pPr>
        <w:spacing w:line="500" w:lineRule="exact"/>
        <w:rPr>
          <w:sz w:val="24"/>
        </w:rPr>
      </w:pPr>
      <w:r>
        <w:rPr>
          <w:rFonts w:hint="eastAsia"/>
          <w:sz w:val="24"/>
        </w:rPr>
        <w:t>相似于</w:t>
      </w:r>
    </w:p>
    <w:p w:rsidR="00C50921" w:rsidRDefault="00C50921" w:rsidP="00574B94">
      <w:pPr>
        <w:ind w:firstLineChars="350" w:firstLine="31680"/>
        <w:rPr>
          <w:rFonts w:ascii="宋体"/>
          <w:position w:val="-6"/>
          <w:sz w:val="24"/>
        </w:rPr>
      </w:pPr>
      <w:r w:rsidRPr="006F3344">
        <w:rPr>
          <w:rFonts w:ascii="宋体" w:hAnsi="宋体" w:hint="eastAsia"/>
          <w:position w:val="-50"/>
          <w:sz w:val="24"/>
        </w:rPr>
        <w:object w:dxaOrig="1100" w:dyaOrig="1120">
          <v:shape id="_x0000_i1057" type="#_x0000_t75" style="width:54.6pt;height:57pt" o:ole="">
            <v:imagedata r:id="rId68" o:title=""/>
          </v:shape>
          <o:OLEObject Type="Embed" ProgID="Equation.DSMT4" ShapeID="_x0000_i1057" DrawAspect="Content" ObjectID="_1646497124" r:id="rId69"/>
        </w:object>
      </w:r>
      <w:r>
        <w:rPr>
          <w:rFonts w:ascii="宋体" w:hAnsi="宋体"/>
          <w:position w:val="-4"/>
          <w:sz w:val="24"/>
        </w:rPr>
        <w:t xml:space="preserve">                     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10</w:t>
      </w:r>
      <w:r>
        <w:rPr>
          <w:rFonts w:hint="eastAsia"/>
          <w:sz w:val="24"/>
        </w:rPr>
        <w:t>分</w:t>
      </w:r>
    </w:p>
    <w:p w:rsidR="00C50921" w:rsidRDefault="00C50921">
      <w:pPr>
        <w:spacing w:line="360" w:lineRule="auto"/>
        <w:rPr>
          <w:rFonts w:ascii="宋体"/>
          <w:sz w:val="24"/>
        </w:rPr>
      </w:pPr>
      <w:r>
        <w:rPr>
          <w:rFonts w:ascii="宋体" w:hAnsi="宋体"/>
          <w:sz w:val="24"/>
        </w:rPr>
        <w:t>16.</w:t>
      </w:r>
      <w:r>
        <w:rPr>
          <w:rFonts w:ascii="宋体" w:hAnsi="宋体" w:hint="eastAsia"/>
          <w:sz w:val="24"/>
        </w:rPr>
        <w:t>（本题满分</w:t>
      </w:r>
      <w:r>
        <w:rPr>
          <w:rFonts w:ascii="宋体" w:hAnsi="宋体"/>
          <w:sz w:val="24"/>
        </w:rPr>
        <w:t>10</w:t>
      </w:r>
      <w:r>
        <w:rPr>
          <w:rFonts w:ascii="宋体" w:hAnsi="宋体" w:hint="eastAsia"/>
          <w:sz w:val="24"/>
        </w:rPr>
        <w:t>分）</w:t>
      </w:r>
    </w:p>
    <w:p w:rsidR="00C50921" w:rsidRDefault="00C50921" w:rsidP="00574B94">
      <w:pPr>
        <w:spacing w:line="500" w:lineRule="atLeast"/>
        <w:ind w:right="34" w:firstLineChars="200" w:firstLine="31680"/>
        <w:rPr>
          <w:szCs w:val="21"/>
        </w:rPr>
      </w:pPr>
      <w:r>
        <w:rPr>
          <w:rFonts w:ascii="宋体" w:hAnsi="宋体" w:hint="eastAsia"/>
          <w:szCs w:val="21"/>
        </w:rPr>
        <w:t>已知</w:t>
      </w:r>
      <w:r w:rsidRPr="006F3344">
        <w:rPr>
          <w:position w:val="-14"/>
          <w:szCs w:val="21"/>
        </w:rPr>
        <w:object w:dxaOrig="3820" w:dyaOrig="440">
          <v:shape id="_x0000_i1058" type="#_x0000_t75" style="width:189pt;height:23.4pt" o:ole="">
            <v:imagedata r:id="rId70" o:title=""/>
          </v:shape>
          <o:OLEObject Type="Embed" ProgID="Equation.DSMT4" ShapeID="_x0000_i1058" DrawAspect="Content" ObjectID="_1646497125" r:id="rId71"/>
        </w:object>
      </w:r>
      <w:r>
        <w:rPr>
          <w:rFonts w:ascii="宋体" w:hAnsi="宋体" w:hint="eastAsia"/>
          <w:szCs w:val="21"/>
        </w:rPr>
        <w:t>及</w:t>
      </w:r>
      <w:r w:rsidRPr="006F3344">
        <w:rPr>
          <w:position w:val="-14"/>
          <w:szCs w:val="21"/>
        </w:rPr>
        <w:object w:dxaOrig="2640" w:dyaOrig="440">
          <v:shape id="_x0000_i1059" type="#_x0000_t75" style="width:132pt;height:21.6pt" o:ole="">
            <v:imagedata r:id="rId72" o:title=""/>
          </v:shape>
          <o:OLEObject Type="Embed" ProgID="Equation.DSMT4" ShapeID="_x0000_i1059" DrawAspect="Content" ObjectID="_1646497126" r:id="rId73"/>
        </w:object>
      </w:r>
      <w:r>
        <w:rPr>
          <w:rFonts w:ascii="宋体" w:hAnsi="宋体"/>
          <w:szCs w:val="21"/>
        </w:rPr>
        <w:t xml:space="preserve"> </w:t>
      </w:r>
      <w:r w:rsidRPr="006F3344">
        <w:rPr>
          <w:position w:val="-14"/>
          <w:szCs w:val="21"/>
        </w:rPr>
        <w:object w:dxaOrig="1240" w:dyaOrig="440">
          <v:shape id="_x0000_i1060" type="#_x0000_t75" style="width:61.2pt;height:21.6pt" o:ole="">
            <v:imagedata r:id="rId74" o:title=""/>
          </v:shape>
          <o:OLEObject Type="Embed" ProgID="Equation.DSMT4" ShapeID="_x0000_i1060" DrawAspect="Content" ObjectID="_1646497127" r:id="rId75"/>
        </w:object>
      </w:r>
      <w:r>
        <w:rPr>
          <w:rFonts w:ascii="宋体" w:hAnsi="宋体" w:hint="eastAsia"/>
          <w:szCs w:val="21"/>
        </w:rPr>
        <w:t>为线性空间</w:t>
      </w:r>
      <w:r w:rsidRPr="006F3344">
        <w:rPr>
          <w:position w:val="-4"/>
          <w:szCs w:val="21"/>
        </w:rPr>
        <w:object w:dxaOrig="300" w:dyaOrig="300">
          <v:shape id="_x0000_i1061" type="#_x0000_t75" style="width:15pt;height:15.6pt" o:ole="">
            <v:imagedata r:id="rId76" o:title=""/>
          </v:shape>
          <o:OLEObject Type="Embed" ProgID="Equation.DSMT4" ShapeID="_x0000_i1061" DrawAspect="Content" ObjectID="_1646497128" r:id="rId77"/>
        </w:object>
      </w:r>
      <w:r>
        <w:rPr>
          <w:rFonts w:ascii="宋体" w:hAnsi="宋体" w:hint="eastAsia"/>
          <w:szCs w:val="21"/>
        </w:rPr>
        <w:t>的两组基</w:t>
      </w:r>
      <w:r>
        <w:rPr>
          <w:rFonts w:ascii="宋体"/>
          <w:szCs w:val="21"/>
        </w:rPr>
        <w:t>,</w:t>
      </w:r>
      <w:r>
        <w:rPr>
          <w:rFonts w:ascii="宋体" w:hAnsi="宋体" w:hint="eastAsia"/>
          <w:szCs w:val="21"/>
        </w:rPr>
        <w:t>求由基</w:t>
      </w:r>
      <w:r w:rsidRPr="006F3344">
        <w:rPr>
          <w:position w:val="-12"/>
          <w:szCs w:val="21"/>
        </w:rPr>
        <w:object w:dxaOrig="859" w:dyaOrig="360">
          <v:shape id="_x0000_i1062" type="#_x0000_t75" style="width:42.6pt;height:18.6pt" o:ole="">
            <v:imagedata r:id="rId78" o:title=""/>
          </v:shape>
          <o:OLEObject Type="Embed" ProgID="Equation.DSMT4" ShapeID="_x0000_i1062" DrawAspect="Content" ObjectID="_1646497129" r:id="rId79"/>
        </w:object>
      </w:r>
      <w:r>
        <w:rPr>
          <w:rFonts w:ascii="宋体" w:hAnsi="宋体" w:hint="eastAsia"/>
          <w:szCs w:val="21"/>
        </w:rPr>
        <w:t>到基</w:t>
      </w:r>
      <w:r w:rsidRPr="006F3344">
        <w:rPr>
          <w:position w:val="-12"/>
          <w:szCs w:val="21"/>
        </w:rPr>
        <w:object w:dxaOrig="900" w:dyaOrig="360">
          <v:shape id="_x0000_i1063" type="#_x0000_t75" style="width:45.6pt;height:18.6pt" o:ole="">
            <v:imagedata r:id="rId80" o:title=""/>
          </v:shape>
          <o:OLEObject Type="Embed" ProgID="Equation.DSMT4" ShapeID="_x0000_i1063" DrawAspect="Content" ObjectID="_1646497130" r:id="rId81"/>
        </w:object>
      </w:r>
      <w:r>
        <w:rPr>
          <w:rFonts w:ascii="宋体" w:hAnsi="宋体" w:hint="eastAsia"/>
          <w:szCs w:val="21"/>
        </w:rPr>
        <w:t>的过渡矩阵，并求</w:t>
      </w:r>
      <w:r w:rsidRPr="006F3344">
        <w:rPr>
          <w:position w:val="-12"/>
          <w:szCs w:val="21"/>
        </w:rPr>
        <w:object w:dxaOrig="1740" w:dyaOrig="360">
          <v:shape id="_x0000_i1064" type="#_x0000_t75" style="width:87pt;height:18.6pt" o:ole="">
            <v:imagedata r:id="rId82" o:title=""/>
          </v:shape>
          <o:OLEObject Type="Embed" ProgID="Equation.DSMT4" ShapeID="_x0000_i1064" DrawAspect="Content" ObjectID="_1646497131" r:id="rId83"/>
        </w:object>
      </w:r>
      <w:r>
        <w:rPr>
          <w:rFonts w:ascii="宋体" w:hAnsi="宋体" w:hint="eastAsia"/>
          <w:szCs w:val="21"/>
        </w:rPr>
        <w:t>在基</w:t>
      </w:r>
      <w:r w:rsidRPr="006F3344">
        <w:rPr>
          <w:position w:val="-12"/>
          <w:szCs w:val="21"/>
        </w:rPr>
        <w:object w:dxaOrig="859" w:dyaOrig="360">
          <v:shape id="_x0000_i1065" type="#_x0000_t75" style="width:42.6pt;height:18.6pt" o:ole="">
            <v:imagedata r:id="rId78" o:title=""/>
          </v:shape>
          <o:OLEObject Type="Embed" ProgID="Equation.DSMT4" ShapeID="_x0000_i1065" DrawAspect="Content" ObjectID="_1646497132" r:id="rId84"/>
        </w:object>
      </w:r>
      <w:r>
        <w:rPr>
          <w:rFonts w:ascii="宋体" w:hAnsi="宋体" w:hint="eastAsia"/>
          <w:szCs w:val="21"/>
        </w:rPr>
        <w:t>下的坐标</w:t>
      </w:r>
      <w:r>
        <w:rPr>
          <w:rFonts w:ascii="宋体"/>
          <w:szCs w:val="21"/>
        </w:rPr>
        <w:t>.</w:t>
      </w:r>
    </w:p>
    <w:p w:rsidR="00C50921" w:rsidRDefault="00C50921" w:rsidP="00574B94">
      <w:pPr>
        <w:ind w:firstLineChars="200" w:firstLine="31680"/>
        <w:rPr>
          <w:rFonts w:ascii="宋体"/>
          <w:bCs/>
          <w:iCs/>
          <w:sz w:val="24"/>
        </w:rPr>
      </w:pPr>
      <w:r>
        <w:rPr>
          <w:rFonts w:ascii="宋体" w:hAnsi="宋体" w:hint="eastAsia"/>
          <w:bCs/>
          <w:iCs/>
          <w:sz w:val="24"/>
        </w:rPr>
        <w:t>解</w:t>
      </w:r>
      <w:r>
        <w:rPr>
          <w:rFonts w:ascii="宋体" w:hAnsi="宋体"/>
          <w:bCs/>
          <w:iCs/>
          <w:sz w:val="24"/>
        </w:rPr>
        <w:t xml:space="preserve">  </w:t>
      </w:r>
      <w:r>
        <w:rPr>
          <w:rFonts w:ascii="宋体" w:hAnsi="宋体" w:hint="eastAsia"/>
          <w:bCs/>
          <w:iCs/>
          <w:sz w:val="24"/>
        </w:rPr>
        <w:t>令</w:t>
      </w:r>
      <w:r>
        <w:rPr>
          <w:rFonts w:ascii="宋体" w:hAnsi="宋体"/>
          <w:bCs/>
          <w:iCs/>
          <w:sz w:val="24"/>
        </w:rPr>
        <w:t xml:space="preserve">  </w:t>
      </w:r>
      <w:r w:rsidRPr="006F3344">
        <w:rPr>
          <w:rFonts w:ascii="宋体" w:hAnsi="宋体" w:hint="eastAsia"/>
          <w:position w:val="-14"/>
          <w:sz w:val="24"/>
        </w:rPr>
        <w:object w:dxaOrig="2439" w:dyaOrig="400">
          <v:shape id="_x0000_i1066" type="#_x0000_t75" style="width:120.6pt;height:19.2pt" o:ole="">
            <v:imagedata r:id="rId85" o:title=""/>
          </v:shape>
          <o:OLEObject Type="Embed" ProgID="Equation.DSMT4" ShapeID="_x0000_i1066" DrawAspect="Content" ObjectID="_1646497133" r:id="rId86"/>
        </w:object>
      </w:r>
      <w:r>
        <w:rPr>
          <w:rFonts w:ascii="宋体" w:hAnsi="宋体"/>
          <w:position w:val="-16"/>
          <w:sz w:val="24"/>
        </w:rPr>
        <w:t xml:space="preserve">      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</w:p>
    <w:p w:rsidR="00C50921" w:rsidRDefault="00C50921">
      <w:pPr>
        <w:rPr>
          <w:rFonts w:ascii="宋体"/>
          <w:sz w:val="24"/>
        </w:rPr>
      </w:pPr>
      <w:r>
        <w:rPr>
          <w:rFonts w:ascii="宋体" w:hAnsi="宋体" w:hint="eastAsia"/>
          <w:sz w:val="24"/>
        </w:rPr>
        <w:t>得基</w:t>
      </w:r>
      <w:r w:rsidRPr="006F3344">
        <w:rPr>
          <w:position w:val="-12"/>
          <w:sz w:val="24"/>
        </w:rPr>
        <w:object w:dxaOrig="859" w:dyaOrig="360">
          <v:shape id="_x0000_i1067" type="#_x0000_t75" style="width:42.6pt;height:18.6pt" o:ole="">
            <v:imagedata r:id="rId78" o:title=""/>
          </v:shape>
          <o:OLEObject Type="Embed" ProgID="Equation.DSMT4" ShapeID="_x0000_i1067" DrawAspect="Content" ObjectID="_1646497134" r:id="rId87"/>
        </w:object>
      </w:r>
      <w:r>
        <w:rPr>
          <w:rFonts w:ascii="宋体" w:hAnsi="宋体" w:hint="eastAsia"/>
          <w:sz w:val="24"/>
        </w:rPr>
        <w:t>到基</w:t>
      </w:r>
      <w:r w:rsidRPr="006F3344">
        <w:rPr>
          <w:position w:val="-12"/>
          <w:sz w:val="24"/>
        </w:rPr>
        <w:object w:dxaOrig="900" w:dyaOrig="360">
          <v:shape id="_x0000_i1068" type="#_x0000_t75" style="width:45.6pt;height:18.6pt" o:ole="">
            <v:imagedata r:id="rId80" o:title=""/>
          </v:shape>
          <o:OLEObject Type="Embed" ProgID="Equation.DSMT4" ShapeID="_x0000_i1068" DrawAspect="Content" ObjectID="_1646497135" r:id="rId88"/>
        </w:object>
      </w:r>
      <w:r>
        <w:rPr>
          <w:rFonts w:ascii="宋体" w:hAnsi="宋体" w:hint="eastAsia"/>
          <w:sz w:val="24"/>
        </w:rPr>
        <w:t>的过渡矩阵</w:t>
      </w:r>
    </w:p>
    <w:p w:rsidR="00C50921" w:rsidRDefault="00C50921" w:rsidP="00574B94">
      <w:pPr>
        <w:ind w:firstLineChars="200" w:firstLine="31680"/>
        <w:rPr>
          <w:rFonts w:ascii="宋体"/>
          <w:position w:val="-4"/>
          <w:sz w:val="24"/>
        </w:rPr>
      </w:pPr>
      <w:r w:rsidRPr="006F3344">
        <w:rPr>
          <w:rFonts w:ascii="宋体" w:hAnsi="宋体" w:hint="eastAsia"/>
          <w:position w:val="-50"/>
          <w:sz w:val="24"/>
        </w:rPr>
        <w:object w:dxaOrig="4100" w:dyaOrig="1120">
          <v:shape id="_x0000_i1069" type="#_x0000_t75" style="width:201pt;height:54.6pt" o:ole="">
            <v:imagedata r:id="rId89" o:title=""/>
          </v:shape>
          <o:OLEObject Type="Embed" ProgID="Equation.DSMT4" ShapeID="_x0000_i1069" DrawAspect="Content" ObjectID="_1646497136" r:id="rId90"/>
        </w:object>
      </w:r>
      <w:r>
        <w:rPr>
          <w:rFonts w:ascii="宋体" w:hAnsi="宋体"/>
          <w:position w:val="-16"/>
          <w:sz w:val="24"/>
        </w:rPr>
        <w:t xml:space="preserve">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6</w:t>
      </w:r>
      <w:r>
        <w:rPr>
          <w:rFonts w:hint="eastAsia"/>
          <w:sz w:val="24"/>
        </w:rPr>
        <w:t>分</w:t>
      </w:r>
    </w:p>
    <w:p w:rsidR="00C50921" w:rsidRDefault="00C50921">
      <w:pPr>
        <w:rPr>
          <w:rFonts w:ascii="宋体"/>
          <w:bCs/>
          <w:iCs/>
          <w:sz w:val="24"/>
        </w:rPr>
      </w:pPr>
      <w:r>
        <w:rPr>
          <w:rFonts w:ascii="宋体" w:hAnsi="宋体" w:hint="eastAsia"/>
          <w:bCs/>
          <w:iCs/>
          <w:sz w:val="24"/>
        </w:rPr>
        <w:t>由坐标变换公式</w:t>
      </w:r>
      <w:r>
        <w:rPr>
          <w:rFonts w:ascii="宋体"/>
          <w:bCs/>
          <w:iCs/>
          <w:sz w:val="24"/>
        </w:rPr>
        <w:t>,</w:t>
      </w:r>
      <w:r>
        <w:rPr>
          <w:rFonts w:ascii="宋体" w:hAnsi="宋体" w:hint="eastAsia"/>
          <w:bCs/>
          <w:iCs/>
          <w:sz w:val="24"/>
        </w:rPr>
        <w:t>有</w:t>
      </w:r>
      <w:r w:rsidRPr="006F3344">
        <w:rPr>
          <w:rFonts w:ascii="宋体" w:hAnsi="宋体" w:hint="eastAsia"/>
          <w:position w:val="-6"/>
          <w:sz w:val="24"/>
        </w:rPr>
        <w:object w:dxaOrig="240" w:dyaOrig="220">
          <v:shape id="_x0000_i1070" type="#_x0000_t75" style="width:12pt;height:10.2pt" o:ole="">
            <v:imagedata r:id="rId91" o:title=""/>
          </v:shape>
          <o:OLEObject Type="Embed" ProgID="Equation.DSMT4" ShapeID="_x0000_i1070" DrawAspect="Content" ObjectID="_1646497137" r:id="rId92"/>
        </w:object>
      </w:r>
      <w:r>
        <w:rPr>
          <w:rFonts w:ascii="宋体" w:hAnsi="宋体" w:hint="eastAsia"/>
          <w:bCs/>
          <w:iCs/>
          <w:sz w:val="24"/>
        </w:rPr>
        <w:t>在基</w:t>
      </w:r>
      <w:r w:rsidRPr="006F3344">
        <w:rPr>
          <w:position w:val="-12"/>
          <w:sz w:val="24"/>
        </w:rPr>
        <w:object w:dxaOrig="859" w:dyaOrig="360">
          <v:shape id="_x0000_i1071" type="#_x0000_t75" style="width:42.6pt;height:18.6pt" o:ole="">
            <v:imagedata r:id="rId78" o:title=""/>
          </v:shape>
          <o:OLEObject Type="Embed" ProgID="Equation.DSMT4" ShapeID="_x0000_i1071" DrawAspect="Content" ObjectID="_1646497138" r:id="rId93"/>
        </w:object>
      </w:r>
      <w:r>
        <w:rPr>
          <w:rFonts w:ascii="宋体" w:hAnsi="宋体" w:hint="eastAsia"/>
          <w:bCs/>
          <w:iCs/>
          <w:sz w:val="24"/>
        </w:rPr>
        <w:t>下的坐标为</w:t>
      </w:r>
    </w:p>
    <w:p w:rsidR="00C50921" w:rsidRDefault="00C50921" w:rsidP="00574B94">
      <w:pPr>
        <w:ind w:firstLineChars="400" w:firstLine="31680"/>
        <w:rPr>
          <w:rFonts w:ascii="宋体"/>
          <w:bCs/>
          <w:iCs/>
          <w:sz w:val="24"/>
        </w:rPr>
      </w:pPr>
      <w:r w:rsidRPr="006F3344">
        <w:rPr>
          <w:rFonts w:ascii="宋体" w:hAnsi="宋体" w:hint="eastAsia"/>
          <w:position w:val="-50"/>
          <w:sz w:val="24"/>
        </w:rPr>
        <w:object w:dxaOrig="3180" w:dyaOrig="1120">
          <v:shape id="_x0000_i1072" type="#_x0000_t75" style="width:159pt;height:54.6pt" o:ole="">
            <v:imagedata r:id="rId94" o:title=""/>
          </v:shape>
          <o:OLEObject Type="Embed" ProgID="Equation.DSMT4" ShapeID="_x0000_i1072" DrawAspect="Content" ObjectID="_1646497139" r:id="rId95"/>
        </w:object>
      </w:r>
      <w:r>
        <w:rPr>
          <w:rFonts w:ascii="宋体" w:hAnsi="宋体"/>
          <w:position w:val="-16"/>
          <w:sz w:val="24"/>
        </w:rPr>
        <w:t xml:space="preserve">    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10</w:t>
      </w:r>
      <w:r>
        <w:rPr>
          <w:rFonts w:hint="eastAsia"/>
          <w:sz w:val="24"/>
        </w:rPr>
        <w:t>分</w:t>
      </w:r>
    </w:p>
    <w:p w:rsidR="00C50921" w:rsidRDefault="00C50921">
      <w:pPr>
        <w:rPr>
          <w:rFonts w:ascii="宋体"/>
          <w:sz w:val="24"/>
        </w:rPr>
      </w:pPr>
      <w:r>
        <w:rPr>
          <w:rFonts w:ascii="宋体" w:hAnsi="宋体"/>
          <w:sz w:val="24"/>
        </w:rPr>
        <w:t>17</w:t>
      </w:r>
      <w:r>
        <w:rPr>
          <w:rFonts w:ascii="宋体" w:hAnsi="宋体" w:hint="eastAsia"/>
          <w:sz w:val="24"/>
        </w:rPr>
        <w:t>．（本题满分</w:t>
      </w:r>
      <w:r>
        <w:rPr>
          <w:rFonts w:ascii="宋体" w:hAnsi="宋体"/>
          <w:sz w:val="24"/>
        </w:rPr>
        <w:t>10</w:t>
      </w:r>
      <w:r>
        <w:rPr>
          <w:rFonts w:ascii="宋体" w:hAnsi="宋体" w:hint="eastAsia"/>
          <w:sz w:val="24"/>
        </w:rPr>
        <w:t>分）</w:t>
      </w:r>
      <w:r>
        <w:rPr>
          <w:rFonts w:ascii="宋体" w:hAnsi="宋体"/>
          <w:sz w:val="24"/>
        </w:rPr>
        <w:t xml:space="preserve">   </w:t>
      </w:r>
    </w:p>
    <w:p w:rsidR="00C50921" w:rsidRDefault="00C50921" w:rsidP="00574B94">
      <w:pPr>
        <w:spacing w:line="500" w:lineRule="atLeast"/>
        <w:ind w:firstLineChars="200" w:firstLine="31680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设有非齐次线性方程组</w:t>
      </w:r>
    </w:p>
    <w:p w:rsidR="00C50921" w:rsidRDefault="00C50921">
      <w:pPr>
        <w:rPr>
          <w:rFonts w:ascii="宋体"/>
          <w:szCs w:val="21"/>
        </w:rPr>
      </w:pPr>
      <w:r>
        <w:rPr>
          <w:rFonts w:ascii="宋体" w:hAnsi="宋体"/>
          <w:szCs w:val="21"/>
        </w:rPr>
        <w:t xml:space="preserve">          </w:t>
      </w:r>
      <w:r w:rsidRPr="006F3344">
        <w:rPr>
          <w:rFonts w:ascii="宋体" w:hAnsi="宋体" w:hint="eastAsia"/>
          <w:position w:val="-68"/>
          <w:sz w:val="24"/>
        </w:rPr>
        <w:object w:dxaOrig="2840" w:dyaOrig="1480">
          <v:shape id="_x0000_i1073" type="#_x0000_t75" style="width:139.2pt;height:73.2pt" o:ole="">
            <v:imagedata r:id="rId96" o:title=""/>
          </v:shape>
          <o:OLEObject Type="Embed" ProgID="Equation.DSMT4" ShapeID="_x0000_i1073" DrawAspect="Content" ObjectID="_1646497140" r:id="rId97"/>
        </w:object>
      </w:r>
    </w:p>
    <w:p w:rsidR="00C50921" w:rsidRDefault="00C50921">
      <w:pPr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求</w:t>
      </w:r>
      <w:r w:rsidRPr="006F3344">
        <w:rPr>
          <w:rFonts w:ascii="宋体" w:hAnsi="宋体" w:hint="eastAsia"/>
          <w:position w:val="-10"/>
          <w:szCs w:val="21"/>
        </w:rPr>
        <w:object w:dxaOrig="240" w:dyaOrig="260">
          <v:shape id="_x0000_i1074" type="#_x0000_t75" style="width:12pt;height:12.6pt" o:ole="">
            <v:imagedata r:id="rId98" o:title=""/>
          </v:shape>
          <o:OLEObject Type="Embed" ProgID="Equation.DSMT4" ShapeID="_x0000_i1074" DrawAspect="Content" ObjectID="_1646497141" r:id="rId99"/>
        </w:object>
      </w:r>
      <w:r>
        <w:rPr>
          <w:rFonts w:ascii="宋体" w:hAnsi="宋体" w:hint="eastAsia"/>
          <w:szCs w:val="21"/>
        </w:rPr>
        <w:t>为何值时，此方程组（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）有惟一解；（</w:t>
      </w:r>
      <w:r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>）无解；（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）有无穷多解，并求出其通解</w:t>
      </w:r>
      <w:r>
        <w:rPr>
          <w:rFonts w:ascii="宋体"/>
          <w:szCs w:val="21"/>
        </w:rPr>
        <w:t>.</w:t>
      </w:r>
    </w:p>
    <w:p w:rsidR="00C50921" w:rsidRDefault="00C50921" w:rsidP="00574B94">
      <w:pPr>
        <w:tabs>
          <w:tab w:val="left" w:pos="-211"/>
        </w:tabs>
        <w:spacing w:line="360" w:lineRule="auto"/>
        <w:ind w:right="33" w:firstLineChars="200" w:firstLine="316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解</w:t>
      </w:r>
      <w:r>
        <w:rPr>
          <w:rFonts w:ascii="宋体" w:hAnsi="宋体"/>
          <w:sz w:val="24"/>
        </w:rPr>
        <w:t xml:space="preserve">  </w:t>
      </w:r>
      <w:r>
        <w:rPr>
          <w:rFonts w:ascii="宋体" w:hAnsi="宋体" w:hint="eastAsia"/>
          <w:sz w:val="24"/>
        </w:rPr>
        <w:t>对增广矩阵施以初等行变换，得</w:t>
      </w:r>
    </w:p>
    <w:p w:rsidR="00C50921" w:rsidRDefault="00C50921" w:rsidP="00574B94">
      <w:pPr>
        <w:tabs>
          <w:tab w:val="left" w:pos="-211"/>
        </w:tabs>
        <w:spacing w:line="360" w:lineRule="auto"/>
        <w:ind w:right="33" w:firstLineChars="100" w:firstLine="31680"/>
        <w:rPr>
          <w:rFonts w:ascii="宋体"/>
          <w:sz w:val="24"/>
          <w:lang w:val="pt-BR"/>
        </w:rPr>
      </w:pPr>
      <w:r w:rsidRPr="006F3344">
        <w:rPr>
          <w:rFonts w:ascii="宋体" w:hAnsi="宋体" w:hint="eastAsia"/>
          <w:position w:val="-66"/>
          <w:sz w:val="24"/>
        </w:rPr>
        <w:object w:dxaOrig="6080" w:dyaOrig="1440">
          <v:shape id="_x0000_i1075" type="#_x0000_t75" style="width:291.6pt;height:1in" o:ole="">
            <v:imagedata r:id="rId100" o:title=""/>
          </v:shape>
          <o:OLEObject Type="Embed" ProgID="Equation.DSMT4" ShapeID="_x0000_i1075" DrawAspect="Content" ObjectID="_1646497142" r:id="rId101"/>
        </w:object>
      </w:r>
      <w:r>
        <w:rPr>
          <w:rFonts w:ascii="宋体" w:hAnsi="宋体"/>
          <w:sz w:val="24"/>
          <w:lang w:val="pt-BR"/>
        </w:rPr>
        <w:t xml:space="preserve">        </w:t>
      </w:r>
      <w:r>
        <w:rPr>
          <w:rFonts w:hint="eastAsia"/>
          <w:sz w:val="24"/>
        </w:rPr>
        <w:t>……</w:t>
      </w:r>
      <w:r>
        <w:rPr>
          <w:sz w:val="24"/>
        </w:rPr>
        <w:t>5</w:t>
      </w:r>
      <w:r>
        <w:rPr>
          <w:rFonts w:hint="eastAsia"/>
          <w:sz w:val="24"/>
        </w:rPr>
        <w:t>分</w:t>
      </w:r>
      <w:r>
        <w:rPr>
          <w:rFonts w:ascii="宋体" w:hAnsi="宋体"/>
          <w:sz w:val="24"/>
          <w:lang w:val="pt-BR"/>
        </w:rPr>
        <w:t xml:space="preserve">                                                         </w:t>
      </w:r>
    </w:p>
    <w:p w:rsidR="00C50921" w:rsidRDefault="00C50921">
      <w:pPr>
        <w:rPr>
          <w:sz w:val="24"/>
        </w:rPr>
      </w:pPr>
      <w:r>
        <w:rPr>
          <w:rFonts w:ascii="宋体" w:hAnsi="宋体" w:hint="eastAsia"/>
          <w:sz w:val="24"/>
          <w:lang w:val="pt-BR"/>
        </w:rPr>
        <w:t>（</w:t>
      </w:r>
      <w:r>
        <w:rPr>
          <w:rFonts w:ascii="宋体" w:hAnsi="宋体"/>
          <w:sz w:val="24"/>
          <w:lang w:val="pt-BR"/>
        </w:rPr>
        <w:t>1</w:t>
      </w:r>
      <w:r>
        <w:rPr>
          <w:rFonts w:ascii="宋体" w:hAnsi="宋体" w:hint="eastAsia"/>
          <w:sz w:val="24"/>
          <w:lang w:val="pt-BR"/>
        </w:rPr>
        <w:t>）当</w:t>
      </w:r>
      <w:r w:rsidRPr="006F3344">
        <w:rPr>
          <w:rFonts w:ascii="宋体" w:hAnsi="宋体" w:hint="eastAsia"/>
          <w:position w:val="-10"/>
          <w:sz w:val="24"/>
        </w:rPr>
        <w:object w:dxaOrig="580" w:dyaOrig="320">
          <v:shape id="_x0000_i1076" type="#_x0000_t75" style="width:28.2pt;height:15.6pt" o:ole="">
            <v:imagedata r:id="rId102" o:title=""/>
          </v:shape>
          <o:OLEObject Type="Embed" ProgID="Equation.DSMT4" ShapeID="_x0000_i1076" DrawAspect="Content" ObjectID="_1646497143" r:id="rId103"/>
        </w:object>
      </w:r>
      <w:r>
        <w:rPr>
          <w:rFonts w:ascii="宋体" w:hAnsi="宋体" w:hint="eastAsia"/>
          <w:sz w:val="24"/>
        </w:rPr>
        <w:t>且</w:t>
      </w:r>
      <w:r w:rsidRPr="006F3344">
        <w:rPr>
          <w:rFonts w:ascii="宋体" w:hAnsi="宋体" w:hint="eastAsia"/>
          <w:position w:val="-10"/>
          <w:sz w:val="24"/>
        </w:rPr>
        <w:object w:dxaOrig="600" w:dyaOrig="320">
          <v:shape id="_x0000_i1077" type="#_x0000_t75" style="width:29.4pt;height:15.6pt" o:ole="">
            <v:imagedata r:id="rId104" o:title=""/>
          </v:shape>
          <o:OLEObject Type="Embed" ProgID="Equation.DSMT4" ShapeID="_x0000_i1077" DrawAspect="Content" ObjectID="_1646497144" r:id="rId105"/>
        </w:object>
      </w:r>
      <w:r>
        <w:rPr>
          <w:rFonts w:ascii="宋体" w:hAnsi="宋体" w:hint="eastAsia"/>
          <w:sz w:val="24"/>
        </w:rPr>
        <w:t>时，方程组有惟一解</w:t>
      </w:r>
      <w:r>
        <w:rPr>
          <w:rFonts w:ascii="宋体"/>
          <w:sz w:val="24"/>
        </w:rPr>
        <w:t>,</w:t>
      </w:r>
      <w:r>
        <w:rPr>
          <w:rFonts w:ascii="宋体" w:hAnsi="宋体"/>
          <w:sz w:val="24"/>
        </w:rPr>
        <w:t xml:space="preserve">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6</w:t>
      </w:r>
      <w:r>
        <w:rPr>
          <w:rFonts w:hint="eastAsia"/>
          <w:sz w:val="24"/>
        </w:rPr>
        <w:t>分</w:t>
      </w:r>
    </w:p>
    <w:p w:rsidR="00C50921" w:rsidRDefault="00C50921">
      <w:pPr>
        <w:rPr>
          <w:rFonts w:ascii="宋体"/>
          <w:iCs/>
          <w:sz w:val="24"/>
        </w:rPr>
      </w:pPr>
      <w:r>
        <w:rPr>
          <w:rFonts w:ascii="宋体" w:hAnsi="宋体" w:hint="eastAsia"/>
          <w:sz w:val="24"/>
          <w:lang w:val="pt-BR"/>
        </w:rPr>
        <w:t>（</w:t>
      </w:r>
      <w:r>
        <w:rPr>
          <w:rFonts w:ascii="宋体" w:hAnsi="宋体"/>
          <w:sz w:val="24"/>
          <w:lang w:val="pt-BR"/>
        </w:rPr>
        <w:t>2</w:t>
      </w:r>
      <w:r>
        <w:rPr>
          <w:rFonts w:ascii="宋体" w:hAnsi="宋体" w:hint="eastAsia"/>
          <w:sz w:val="24"/>
          <w:lang w:val="pt-BR"/>
        </w:rPr>
        <w:t>）当</w:t>
      </w:r>
      <w:r w:rsidRPr="006F3344">
        <w:rPr>
          <w:rFonts w:ascii="宋体" w:hAnsi="宋体" w:hint="eastAsia"/>
          <w:position w:val="-10"/>
          <w:sz w:val="24"/>
        </w:rPr>
        <w:object w:dxaOrig="580" w:dyaOrig="320">
          <v:shape id="_x0000_i1078" type="#_x0000_t75" style="width:28.2pt;height:15.6pt" o:ole="">
            <v:imagedata r:id="rId106" o:title=""/>
          </v:shape>
          <o:OLEObject Type="Embed" ProgID="Equation.DSMT4" ShapeID="_x0000_i1078" DrawAspect="Content" ObjectID="_1646497145" r:id="rId107"/>
        </w:object>
      </w:r>
      <w:r>
        <w:rPr>
          <w:rFonts w:ascii="宋体" w:hAnsi="宋体" w:hint="eastAsia"/>
          <w:sz w:val="24"/>
        </w:rPr>
        <w:t>时，方程组无解</w:t>
      </w:r>
      <w:r>
        <w:rPr>
          <w:rFonts w:ascii="宋体" w:hAnsi="宋体"/>
          <w:sz w:val="24"/>
        </w:rPr>
        <w:t xml:space="preserve">,           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7</w:t>
      </w:r>
      <w:r>
        <w:rPr>
          <w:rFonts w:hint="eastAsia"/>
          <w:sz w:val="24"/>
        </w:rPr>
        <w:t>分</w:t>
      </w:r>
    </w:p>
    <w:p w:rsidR="00C50921" w:rsidRDefault="00C50921">
      <w:pPr>
        <w:rPr>
          <w:rFonts w:ascii="宋体"/>
          <w:iCs/>
          <w:sz w:val="24"/>
        </w:rPr>
      </w:pPr>
      <w:r>
        <w:rPr>
          <w:rFonts w:ascii="宋体" w:hAnsi="宋体" w:hint="eastAsia"/>
          <w:sz w:val="24"/>
          <w:lang w:val="pt-BR"/>
        </w:rPr>
        <w:t>（</w:t>
      </w:r>
      <w:r>
        <w:rPr>
          <w:rFonts w:ascii="宋体" w:hAnsi="宋体"/>
          <w:sz w:val="24"/>
          <w:lang w:val="pt-BR"/>
        </w:rPr>
        <w:t>3</w:t>
      </w:r>
      <w:r>
        <w:rPr>
          <w:rFonts w:ascii="宋体" w:hAnsi="宋体" w:hint="eastAsia"/>
          <w:sz w:val="24"/>
          <w:lang w:val="pt-BR"/>
        </w:rPr>
        <w:t>）当</w:t>
      </w:r>
      <w:r w:rsidRPr="006F3344">
        <w:rPr>
          <w:rFonts w:ascii="宋体" w:hAnsi="宋体" w:hint="eastAsia"/>
          <w:position w:val="-10"/>
          <w:sz w:val="24"/>
        </w:rPr>
        <w:object w:dxaOrig="580" w:dyaOrig="320">
          <v:shape id="_x0000_i1079" type="#_x0000_t75" style="width:28.2pt;height:15.6pt" o:ole="">
            <v:imagedata r:id="rId108" o:title=""/>
          </v:shape>
          <o:OLEObject Type="Embed" ProgID="Equation.DSMT4" ShapeID="_x0000_i1079" DrawAspect="Content" ObjectID="_1646497146" r:id="rId109"/>
        </w:object>
      </w:r>
      <w:r>
        <w:rPr>
          <w:rFonts w:ascii="宋体" w:hAnsi="宋体" w:hint="eastAsia"/>
          <w:sz w:val="24"/>
        </w:rPr>
        <w:t>时，方程组有无穷多解</w:t>
      </w:r>
      <w:r>
        <w:rPr>
          <w:rFonts w:ascii="宋体" w:hAnsi="宋体"/>
          <w:sz w:val="24"/>
        </w:rPr>
        <w:t xml:space="preserve">,     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8</w:t>
      </w:r>
      <w:r>
        <w:rPr>
          <w:rFonts w:hint="eastAsia"/>
          <w:sz w:val="24"/>
        </w:rPr>
        <w:t>分</w:t>
      </w:r>
    </w:p>
    <w:p w:rsidR="00C50921" w:rsidRDefault="00C50921" w:rsidP="00574B94">
      <w:pPr>
        <w:ind w:firstLineChars="250" w:firstLine="31680"/>
        <w:rPr>
          <w:rFonts w:ascii="宋体"/>
          <w:iCs/>
          <w:sz w:val="24"/>
        </w:rPr>
      </w:pPr>
      <w:r w:rsidRPr="006F3344">
        <w:rPr>
          <w:rFonts w:ascii="宋体" w:hAnsi="宋体" w:hint="eastAsia"/>
          <w:position w:val="-66"/>
          <w:sz w:val="24"/>
        </w:rPr>
        <w:object w:dxaOrig="2420" w:dyaOrig="1440">
          <v:shape id="_x0000_i1080" type="#_x0000_t75" style="width:117.6pt;height:1in" o:ole="">
            <v:imagedata r:id="rId110" o:title=""/>
          </v:shape>
          <o:OLEObject Type="Embed" ProgID="Equation.DSMT4" ShapeID="_x0000_i1080" DrawAspect="Content" ObjectID="_1646497147" r:id="rId111"/>
        </w:object>
      </w:r>
    </w:p>
    <w:p w:rsidR="00C50921" w:rsidRDefault="00C50921">
      <w:pPr>
        <w:rPr>
          <w:rFonts w:ascii="宋体"/>
          <w:sz w:val="24"/>
        </w:rPr>
      </w:pPr>
      <w:r>
        <w:rPr>
          <w:rFonts w:ascii="宋体" w:hAnsi="宋体" w:hint="eastAsia"/>
          <w:sz w:val="24"/>
        </w:rPr>
        <w:t>通解为</w:t>
      </w:r>
    </w:p>
    <w:p w:rsidR="00C50921" w:rsidRDefault="00C50921" w:rsidP="00574B94">
      <w:pPr>
        <w:ind w:firstLineChars="200" w:firstLine="31680"/>
        <w:rPr>
          <w:rFonts w:ascii="宋体"/>
          <w:iCs/>
          <w:sz w:val="24"/>
        </w:rPr>
      </w:pPr>
      <w:r w:rsidRPr="006F3344">
        <w:rPr>
          <w:rFonts w:ascii="宋体" w:hAnsi="宋体" w:hint="eastAsia"/>
          <w:position w:val="-66"/>
          <w:sz w:val="24"/>
        </w:rPr>
        <w:object w:dxaOrig="1660" w:dyaOrig="1440">
          <v:shape id="_x0000_i1081" type="#_x0000_t75" style="width:79.8pt;height:1in" o:ole="">
            <v:imagedata r:id="rId112" o:title=""/>
          </v:shape>
          <o:OLEObject Type="Embed" ProgID="Equation.DSMT4" ShapeID="_x0000_i1081" DrawAspect="Content" ObjectID="_1646497148" r:id="rId113"/>
        </w:object>
      </w:r>
      <w:r>
        <w:rPr>
          <w:rFonts w:ascii="宋体" w:hAnsi="宋体" w:hint="eastAsia"/>
          <w:sz w:val="24"/>
        </w:rPr>
        <w:t>，</w:t>
      </w:r>
      <w:r w:rsidRPr="006F3344">
        <w:rPr>
          <w:rFonts w:ascii="宋体" w:hAnsi="宋体" w:hint="eastAsia"/>
          <w:position w:val="-6"/>
          <w:sz w:val="24"/>
        </w:rPr>
        <w:object w:dxaOrig="619" w:dyaOrig="280">
          <v:shape id="_x0000_i1082" type="#_x0000_t75" style="width:30.6pt;height:14.4pt" o:ole="">
            <v:imagedata r:id="rId114" o:title=""/>
          </v:shape>
          <o:OLEObject Type="Embed" ProgID="Equation.DSMT4" ShapeID="_x0000_i1082" DrawAspect="Content" ObjectID="_1646497149" r:id="rId115"/>
        </w:object>
      </w:r>
      <w:r>
        <w:rPr>
          <w:rFonts w:ascii="宋体" w:hAnsi="宋体"/>
          <w:sz w:val="24"/>
        </w:rPr>
        <w:t xml:space="preserve">.           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10</w:t>
      </w:r>
      <w:r>
        <w:rPr>
          <w:rFonts w:hint="eastAsia"/>
          <w:sz w:val="24"/>
        </w:rPr>
        <w:t>分</w:t>
      </w:r>
    </w:p>
    <w:p w:rsidR="00C50921" w:rsidRDefault="00C50921">
      <w:pPr>
        <w:spacing w:line="360" w:lineRule="auto"/>
        <w:rPr>
          <w:sz w:val="24"/>
        </w:rPr>
      </w:pPr>
      <w:r>
        <w:rPr>
          <w:rFonts w:ascii="宋体" w:hAnsi="宋体"/>
          <w:sz w:val="24"/>
        </w:rPr>
        <w:t>18</w:t>
      </w:r>
      <w:r>
        <w:rPr>
          <w:rFonts w:ascii="宋体"/>
          <w:sz w:val="24"/>
        </w:rPr>
        <w:t>.</w:t>
      </w:r>
      <w:r>
        <w:rPr>
          <w:rFonts w:ascii="宋体" w:hAnsi="宋体" w:hint="eastAsia"/>
          <w:sz w:val="24"/>
        </w:rPr>
        <w:t>（本题满分</w:t>
      </w:r>
      <w:r>
        <w:rPr>
          <w:rFonts w:ascii="宋体" w:hAnsi="宋体"/>
          <w:sz w:val="24"/>
        </w:rPr>
        <w:t>6</w:t>
      </w:r>
      <w:bookmarkStart w:id="0" w:name="_GoBack"/>
      <w:bookmarkEnd w:id="0"/>
      <w:r>
        <w:rPr>
          <w:rFonts w:ascii="宋体" w:hAnsi="宋体" w:hint="eastAsia"/>
          <w:sz w:val="24"/>
        </w:rPr>
        <w:t>分）</w:t>
      </w:r>
    </w:p>
    <w:p w:rsidR="00C50921" w:rsidRDefault="00C50921" w:rsidP="00574B94">
      <w:pPr>
        <w:adjustRightInd w:val="0"/>
        <w:snapToGrid w:val="0"/>
        <w:spacing w:line="360" w:lineRule="auto"/>
        <w:ind w:firstLineChars="200" w:firstLine="31680"/>
        <w:rPr>
          <w:rFonts w:ascii="宋体"/>
          <w:position w:val="-36"/>
          <w:sz w:val="24"/>
        </w:rPr>
      </w:pPr>
      <w:r>
        <w:rPr>
          <w:rFonts w:hint="eastAsia"/>
          <w:sz w:val="24"/>
        </w:rPr>
        <w:t>设</w:t>
      </w:r>
      <w:r w:rsidRPr="006F3344">
        <w:rPr>
          <w:rFonts w:ascii="宋体" w:hAnsi="宋体" w:hint="eastAsia"/>
          <w:position w:val="-4"/>
          <w:sz w:val="24"/>
        </w:rPr>
        <w:object w:dxaOrig="240" w:dyaOrig="260">
          <v:shape id="_x0000_i1083" type="#_x0000_t75" style="width:12pt;height:12.6pt" o:ole="">
            <v:imagedata r:id="rId116" o:title=""/>
          </v:shape>
          <o:OLEObject Type="Embed" ProgID="Equation.DSMT4" ShapeID="_x0000_i1083" DrawAspect="Content" ObjectID="_1646497150" r:id="rId117"/>
        </w:object>
      </w:r>
      <w:r>
        <w:rPr>
          <w:rFonts w:hint="eastAsia"/>
          <w:sz w:val="24"/>
        </w:rPr>
        <w:t>为</w:t>
      </w:r>
      <w:r>
        <w:rPr>
          <w:sz w:val="24"/>
        </w:rPr>
        <w:t>4</w:t>
      </w:r>
      <w:r>
        <w:rPr>
          <w:rFonts w:hint="eastAsia"/>
          <w:sz w:val="24"/>
        </w:rPr>
        <w:t>阶正交矩阵，且</w:t>
      </w:r>
      <w:r w:rsidRPr="006F3344">
        <w:rPr>
          <w:rFonts w:ascii="宋体" w:hAnsi="宋体" w:hint="eastAsia"/>
          <w:position w:val="-14"/>
          <w:sz w:val="24"/>
        </w:rPr>
        <w:object w:dxaOrig="780" w:dyaOrig="400">
          <v:shape id="_x0000_i1084" type="#_x0000_t75" style="width:39pt;height:20.4pt" o:ole="">
            <v:imagedata r:id="rId118" o:title=""/>
          </v:shape>
          <o:OLEObject Type="Embed" ProgID="Equation.DSMT4" ShapeID="_x0000_i1084" DrawAspect="Content" ObjectID="_1646497151" r:id="rId119"/>
        </w:object>
      </w:r>
      <w:r>
        <w:rPr>
          <w:rFonts w:hint="eastAsia"/>
          <w:sz w:val="24"/>
        </w:rPr>
        <w:t>，证明</w:t>
      </w:r>
      <w:r>
        <w:rPr>
          <w:sz w:val="24"/>
        </w:rPr>
        <w:t>1</w:t>
      </w:r>
      <w:r>
        <w:rPr>
          <w:rFonts w:hint="eastAsia"/>
          <w:sz w:val="24"/>
        </w:rPr>
        <w:t>是</w:t>
      </w:r>
      <w:r w:rsidRPr="006F3344">
        <w:rPr>
          <w:rFonts w:ascii="宋体" w:hAnsi="宋体" w:hint="eastAsia"/>
          <w:position w:val="-4"/>
          <w:sz w:val="24"/>
        </w:rPr>
        <w:object w:dxaOrig="240" w:dyaOrig="260">
          <v:shape id="_x0000_i1085" type="#_x0000_t75" style="width:12pt;height:12.6pt" o:ole="">
            <v:imagedata r:id="rId120" o:title=""/>
          </v:shape>
          <o:OLEObject Type="Embed" ProgID="Equation.DSMT4" ShapeID="_x0000_i1085" DrawAspect="Content" ObjectID="_1646497152" r:id="rId121"/>
        </w:object>
      </w:r>
      <w:r>
        <w:rPr>
          <w:rFonts w:hint="eastAsia"/>
          <w:sz w:val="24"/>
        </w:rPr>
        <w:t>的特征值</w:t>
      </w:r>
      <w:r>
        <w:rPr>
          <w:rFonts w:ascii="宋体"/>
          <w:szCs w:val="21"/>
        </w:rPr>
        <w:t>.</w:t>
      </w:r>
    </w:p>
    <w:p w:rsidR="00C50921" w:rsidRDefault="00C50921" w:rsidP="00574B94">
      <w:pPr>
        <w:ind w:firstLineChars="200" w:firstLine="31680"/>
        <w:rPr>
          <w:sz w:val="24"/>
        </w:rPr>
      </w:pPr>
      <w:r>
        <w:rPr>
          <w:rFonts w:hint="eastAsia"/>
          <w:sz w:val="24"/>
        </w:rPr>
        <w:t>证明</w:t>
      </w:r>
      <w:r>
        <w:rPr>
          <w:sz w:val="24"/>
        </w:rPr>
        <w:t xml:space="preserve">   </w:t>
      </w:r>
      <w:r w:rsidRPr="006F3344">
        <w:rPr>
          <w:rFonts w:ascii="宋体" w:hAnsi="宋体" w:hint="eastAsia"/>
          <w:position w:val="-16"/>
          <w:sz w:val="24"/>
        </w:rPr>
        <w:object w:dxaOrig="1800" w:dyaOrig="440">
          <v:shape id="_x0000_i1086" type="#_x0000_t75" style="width:90pt;height:22.2pt" o:ole="">
            <v:imagedata r:id="rId122" o:title=""/>
          </v:shape>
          <o:OLEObject Type="Embed" ProgID="Equation.DSMT4" ShapeID="_x0000_i1086" DrawAspect="Content" ObjectID="_1646497153" r:id="rId123"/>
        </w:object>
      </w:r>
      <w:r>
        <w:rPr>
          <w:rFonts w:ascii="宋体" w:hAnsi="宋体"/>
          <w:position w:val="-14"/>
          <w:sz w:val="24"/>
        </w:rPr>
        <w:t xml:space="preserve">            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</w:p>
    <w:p w:rsidR="00C50921" w:rsidRDefault="00C50921">
      <w:pPr>
        <w:rPr>
          <w:sz w:val="24"/>
        </w:rPr>
      </w:pPr>
      <w:r>
        <w:rPr>
          <w:sz w:val="24"/>
        </w:rPr>
        <w:t xml:space="preserve">             </w:t>
      </w:r>
      <w:r w:rsidRPr="006F3344">
        <w:rPr>
          <w:rFonts w:ascii="宋体" w:hAnsi="宋体" w:hint="eastAsia"/>
          <w:position w:val="-14"/>
          <w:sz w:val="24"/>
        </w:rPr>
        <w:object w:dxaOrig="1140" w:dyaOrig="400">
          <v:shape id="_x0000_i1087" type="#_x0000_t75" style="width:57pt;height:20.4pt" o:ole="">
            <v:imagedata r:id="rId124" o:title=""/>
          </v:shape>
          <o:OLEObject Type="Embed" ProgID="Equation.DSMT4" ShapeID="_x0000_i1087" DrawAspect="Content" ObjectID="_1646497154" r:id="rId125"/>
        </w:object>
      </w:r>
      <w:r>
        <w:rPr>
          <w:rFonts w:ascii="宋体" w:hAnsi="宋体"/>
          <w:position w:val="-14"/>
          <w:sz w:val="24"/>
        </w:rPr>
        <w:t xml:space="preserve">                                     </w:t>
      </w:r>
    </w:p>
    <w:p w:rsidR="00C50921" w:rsidRDefault="00C50921">
      <w:pPr>
        <w:rPr>
          <w:rFonts w:ascii="宋体"/>
          <w:position w:val="-14"/>
          <w:sz w:val="24"/>
        </w:rPr>
      </w:pPr>
      <w:r>
        <w:rPr>
          <w:sz w:val="24"/>
        </w:rPr>
        <w:t xml:space="preserve">             </w:t>
      </w:r>
      <w:r w:rsidRPr="006F3344">
        <w:rPr>
          <w:rFonts w:ascii="宋体" w:hAnsi="宋体" w:hint="eastAsia"/>
          <w:position w:val="-14"/>
          <w:sz w:val="24"/>
        </w:rPr>
        <w:object w:dxaOrig="1040" w:dyaOrig="400">
          <v:shape id="_x0000_i1088" type="#_x0000_t75" style="width:51.6pt;height:20.4pt" o:ole="">
            <v:imagedata r:id="rId126" o:title=""/>
          </v:shape>
          <o:OLEObject Type="Embed" ProgID="Equation.DSMT4" ShapeID="_x0000_i1088" DrawAspect="Content" ObjectID="_1646497155" r:id="rId127"/>
        </w:object>
      </w:r>
      <w:r>
        <w:rPr>
          <w:rFonts w:ascii="宋体" w:hAnsi="宋体"/>
          <w:position w:val="-14"/>
          <w:sz w:val="24"/>
        </w:rPr>
        <w:t xml:space="preserve">                 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4</w:t>
      </w:r>
      <w:r>
        <w:rPr>
          <w:rFonts w:hint="eastAsia"/>
          <w:sz w:val="24"/>
        </w:rPr>
        <w:t>分</w:t>
      </w:r>
    </w:p>
    <w:p w:rsidR="00C50921" w:rsidRDefault="00C50921">
      <w:pPr>
        <w:rPr>
          <w:sz w:val="24"/>
        </w:rPr>
      </w:pPr>
      <w:r>
        <w:rPr>
          <w:sz w:val="24"/>
        </w:rPr>
        <w:t xml:space="preserve">     </w:t>
      </w:r>
      <w:r>
        <w:rPr>
          <w:rFonts w:hint="eastAsia"/>
          <w:sz w:val="24"/>
        </w:rPr>
        <w:t>即有</w:t>
      </w:r>
      <w:r w:rsidRPr="006F3344">
        <w:rPr>
          <w:rFonts w:ascii="宋体" w:hAnsi="宋体" w:hint="eastAsia"/>
          <w:position w:val="-14"/>
          <w:sz w:val="24"/>
        </w:rPr>
        <w:object w:dxaOrig="1040" w:dyaOrig="400">
          <v:shape id="_x0000_i1089" type="#_x0000_t75" style="width:51.6pt;height:20.4pt" o:ole="">
            <v:imagedata r:id="rId128" o:title=""/>
          </v:shape>
          <o:OLEObject Type="Embed" ProgID="Equation.DSMT4" ShapeID="_x0000_i1089" DrawAspect="Content" ObjectID="_1646497156" r:id="rId129"/>
        </w:object>
      </w:r>
      <w:r>
        <w:rPr>
          <w:rFonts w:hint="eastAsia"/>
          <w:sz w:val="24"/>
        </w:rPr>
        <w:t>，故</w:t>
      </w:r>
      <w:r>
        <w:rPr>
          <w:sz w:val="24"/>
        </w:rPr>
        <w:t>1</w:t>
      </w:r>
      <w:r>
        <w:rPr>
          <w:rFonts w:hint="eastAsia"/>
          <w:sz w:val="24"/>
        </w:rPr>
        <w:t>是</w:t>
      </w:r>
      <w:r w:rsidRPr="006F3344">
        <w:rPr>
          <w:rFonts w:ascii="宋体" w:hAnsi="宋体" w:hint="eastAsia"/>
          <w:position w:val="-4"/>
          <w:sz w:val="24"/>
        </w:rPr>
        <w:object w:dxaOrig="240" w:dyaOrig="260">
          <v:shape id="_x0000_i1090" type="#_x0000_t75" style="width:12pt;height:12.6pt" o:ole="">
            <v:imagedata r:id="rId120" o:title=""/>
          </v:shape>
          <o:OLEObject Type="Embed" ProgID="Equation.DSMT4" ShapeID="_x0000_i1090" DrawAspect="Content" ObjectID="_1646497157" r:id="rId130"/>
        </w:object>
      </w:r>
      <w:r>
        <w:rPr>
          <w:rFonts w:hint="eastAsia"/>
          <w:sz w:val="24"/>
        </w:rPr>
        <w:t>的特征值</w:t>
      </w:r>
      <w:r>
        <w:rPr>
          <w:sz w:val="24"/>
        </w:rPr>
        <w:t xml:space="preserve">.  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6</w:t>
      </w:r>
      <w:r>
        <w:rPr>
          <w:rFonts w:hint="eastAsia"/>
          <w:sz w:val="24"/>
        </w:rPr>
        <w:t>分</w:t>
      </w:r>
    </w:p>
    <w:p w:rsidR="00C50921" w:rsidRDefault="00C50921">
      <w:pPr>
        <w:spacing w:line="500" w:lineRule="atLeast"/>
        <w:rPr>
          <w:rFonts w:ascii="宋体"/>
          <w:sz w:val="24"/>
        </w:rPr>
      </w:pPr>
      <w:r>
        <w:rPr>
          <w:rFonts w:ascii="宋体" w:hAnsi="宋体"/>
          <w:sz w:val="24"/>
        </w:rPr>
        <w:t>19</w:t>
      </w:r>
      <w:r>
        <w:rPr>
          <w:rFonts w:ascii="宋体"/>
          <w:sz w:val="24"/>
        </w:rPr>
        <w:t>.</w:t>
      </w:r>
      <w:r>
        <w:rPr>
          <w:rFonts w:ascii="宋体" w:hAnsi="宋体" w:hint="eastAsia"/>
          <w:sz w:val="24"/>
        </w:rPr>
        <w:t>（本题满分</w:t>
      </w:r>
      <w:r>
        <w:rPr>
          <w:rFonts w:ascii="宋体" w:hAnsi="宋体"/>
          <w:sz w:val="24"/>
        </w:rPr>
        <w:t>10</w:t>
      </w:r>
      <w:r>
        <w:rPr>
          <w:rFonts w:ascii="宋体" w:hAnsi="宋体" w:hint="eastAsia"/>
          <w:sz w:val="24"/>
        </w:rPr>
        <w:t>分）</w:t>
      </w:r>
    </w:p>
    <w:p w:rsidR="00C50921" w:rsidRDefault="00C50921" w:rsidP="00574B94">
      <w:pPr>
        <w:spacing w:line="500" w:lineRule="exact"/>
        <w:ind w:firstLineChars="200" w:firstLine="31680"/>
        <w:rPr>
          <w:rFonts w:ascii="宋体"/>
          <w:b/>
          <w:sz w:val="24"/>
          <w:lang w:val="pt-BR"/>
        </w:rPr>
      </w:pPr>
      <w:r>
        <w:rPr>
          <w:rFonts w:ascii="宋体" w:hAnsi="宋体" w:hint="eastAsia"/>
          <w:sz w:val="24"/>
        </w:rPr>
        <w:t>已知实二次型</w:t>
      </w:r>
      <w:r w:rsidRPr="006F3344">
        <w:rPr>
          <w:rFonts w:ascii="宋体" w:hAnsi="宋体" w:hint="eastAsia"/>
          <w:position w:val="-14"/>
          <w:sz w:val="24"/>
        </w:rPr>
        <w:object w:dxaOrig="4940" w:dyaOrig="400">
          <v:shape id="_x0000_i1091" type="#_x0000_t75" style="width:244.8pt;height:20.4pt" o:ole="">
            <v:imagedata r:id="rId131" o:title=""/>
          </v:shape>
          <o:OLEObject Type="Embed" ProgID="Equation.DSMT4" ShapeID="_x0000_i1091" DrawAspect="Content" ObjectID="_1646497158" r:id="rId132"/>
        </w:object>
      </w:r>
      <w:r>
        <w:rPr>
          <w:rFonts w:ascii="宋体" w:hAnsi="宋体" w:hint="eastAsia"/>
          <w:sz w:val="24"/>
        </w:rPr>
        <w:t>，可以通过正交变换</w:t>
      </w:r>
      <w:r w:rsidRPr="006F3344">
        <w:rPr>
          <w:rFonts w:ascii="宋体" w:hAnsi="宋体" w:hint="eastAsia"/>
          <w:position w:val="-10"/>
          <w:sz w:val="24"/>
        </w:rPr>
        <w:object w:dxaOrig="720" w:dyaOrig="320">
          <v:shape id="_x0000_i1092" type="#_x0000_t75" style="width:36pt;height:15pt" o:ole="">
            <v:imagedata r:id="rId133" o:title=""/>
          </v:shape>
          <o:OLEObject Type="Embed" ProgID="Equation.DSMT4" ShapeID="_x0000_i1092" DrawAspect="Content" ObjectID="_1646497159" r:id="rId134"/>
        </w:object>
      </w:r>
      <w:r>
        <w:rPr>
          <w:rFonts w:ascii="宋体" w:hAnsi="宋体" w:hint="eastAsia"/>
          <w:sz w:val="24"/>
        </w:rPr>
        <w:t>化为标准形</w:t>
      </w:r>
      <w:r w:rsidRPr="006F3344">
        <w:rPr>
          <w:rFonts w:ascii="宋体" w:hAnsi="宋体" w:hint="eastAsia"/>
          <w:position w:val="-12"/>
          <w:sz w:val="24"/>
        </w:rPr>
        <w:object w:dxaOrig="880" w:dyaOrig="380">
          <v:shape id="_x0000_i1093" type="#_x0000_t75" style="width:43.8pt;height:19.2pt" o:ole="">
            <v:imagedata r:id="rId135" o:title=""/>
          </v:shape>
          <o:OLEObject Type="Embed" ProgID="Equation.DSMT4" ShapeID="_x0000_i1093" DrawAspect="Content" ObjectID="_1646497160" r:id="rId136"/>
        </w:object>
      </w:r>
      <w:r>
        <w:rPr>
          <w:rFonts w:ascii="宋体" w:hAnsi="宋体" w:hint="eastAsia"/>
          <w:sz w:val="24"/>
        </w:rPr>
        <w:t>，求</w:t>
      </w:r>
      <w:r>
        <w:rPr>
          <w:rFonts w:ascii="宋体" w:hAnsi="宋体"/>
          <w:sz w:val="24"/>
        </w:rPr>
        <w:t xml:space="preserve"> (1) </w:t>
      </w:r>
      <w:r>
        <w:rPr>
          <w:rFonts w:ascii="宋体" w:hAnsi="宋体" w:hint="eastAsia"/>
          <w:sz w:val="24"/>
        </w:rPr>
        <w:t>常数</w:t>
      </w:r>
      <w:r w:rsidRPr="006F3344">
        <w:rPr>
          <w:rFonts w:ascii="宋体" w:hAnsi="宋体" w:hint="eastAsia"/>
          <w:position w:val="-6"/>
          <w:sz w:val="24"/>
        </w:rPr>
        <w:object w:dxaOrig="540" w:dyaOrig="280">
          <v:shape id="_x0000_i1094" type="#_x0000_t75" style="width:27pt;height:15pt" o:ole="">
            <v:imagedata r:id="rId137" o:title=""/>
          </v:shape>
          <o:OLEObject Type="Embed" ProgID="Equation.DSMT4" ShapeID="_x0000_i1094" DrawAspect="Content" ObjectID="_1646497161" r:id="rId138"/>
        </w:object>
      </w:r>
      <w:r>
        <w:rPr>
          <w:rFonts w:ascii="宋体" w:hAnsi="宋体" w:hint="eastAsia"/>
          <w:sz w:val="24"/>
        </w:rPr>
        <w:t>；</w:t>
      </w:r>
      <w:r>
        <w:rPr>
          <w:rFonts w:ascii="宋体" w:hAnsi="宋体"/>
          <w:sz w:val="24"/>
        </w:rPr>
        <w:t xml:space="preserve">(2) </w:t>
      </w:r>
      <w:r>
        <w:rPr>
          <w:rFonts w:ascii="宋体" w:hAnsi="宋体" w:hint="eastAsia"/>
          <w:sz w:val="24"/>
        </w:rPr>
        <w:t>所用的正交变换矩阵</w:t>
      </w:r>
      <w:r w:rsidRPr="006F3344">
        <w:rPr>
          <w:rFonts w:ascii="宋体" w:hAnsi="宋体" w:hint="eastAsia"/>
          <w:position w:val="-10"/>
          <w:sz w:val="24"/>
        </w:rPr>
        <w:object w:dxaOrig="240" w:dyaOrig="320">
          <v:shape id="_x0000_i1095" type="#_x0000_t75" style="width:12pt;height:15pt" o:ole="">
            <v:imagedata r:id="rId139" o:title=""/>
          </v:shape>
          <o:OLEObject Type="Embed" ProgID="Equation.DSMT4" ShapeID="_x0000_i1095" DrawAspect="Content" ObjectID="_1646497162" r:id="rId140"/>
        </w:object>
      </w:r>
      <w:r>
        <w:rPr>
          <w:rFonts w:ascii="宋体"/>
          <w:sz w:val="24"/>
        </w:rPr>
        <w:t>.</w:t>
      </w:r>
    </w:p>
    <w:p w:rsidR="00C50921" w:rsidRDefault="00C50921" w:rsidP="00574B94">
      <w:pPr>
        <w:ind w:firstLineChars="200" w:firstLine="31680"/>
        <w:rPr>
          <w:rFonts w:ascii="宋体"/>
          <w:iCs/>
          <w:sz w:val="24"/>
        </w:rPr>
      </w:pPr>
      <w:r>
        <w:rPr>
          <w:rFonts w:ascii="宋体" w:hint="eastAsia"/>
          <w:iCs/>
          <w:sz w:val="24"/>
        </w:rPr>
        <w:t>解</w:t>
      </w:r>
      <w:r>
        <w:rPr>
          <w:rFonts w:ascii="宋体"/>
          <w:iCs/>
          <w:sz w:val="24"/>
        </w:rPr>
        <w:t xml:space="preserve">  </w:t>
      </w:r>
      <w:r>
        <w:rPr>
          <w:rFonts w:ascii="宋体" w:hint="eastAsia"/>
          <w:iCs/>
          <w:sz w:val="24"/>
        </w:rPr>
        <w:t>二次型</w:t>
      </w:r>
      <w:r w:rsidRPr="006F3344">
        <w:rPr>
          <w:rFonts w:ascii="宋体" w:hAnsi="宋体" w:hint="eastAsia"/>
          <w:position w:val="-10"/>
          <w:sz w:val="24"/>
        </w:rPr>
        <w:object w:dxaOrig="240" w:dyaOrig="320">
          <v:shape id="_x0000_i1096" type="#_x0000_t75" style="width:12pt;height:16.2pt" o:ole="">
            <v:imagedata r:id="rId141" o:title=""/>
          </v:shape>
          <o:OLEObject Type="Embed" ProgID="Equation.DSMT4" ShapeID="_x0000_i1096" DrawAspect="Content" ObjectID="_1646497163" r:id="rId142"/>
        </w:object>
      </w:r>
      <w:r>
        <w:rPr>
          <w:rFonts w:ascii="宋体" w:hint="eastAsia"/>
          <w:iCs/>
          <w:sz w:val="24"/>
        </w:rPr>
        <w:t>的矩阵为</w:t>
      </w:r>
      <w:r w:rsidRPr="006F3344">
        <w:rPr>
          <w:rFonts w:ascii="宋体" w:hAnsi="宋体" w:hint="eastAsia"/>
          <w:position w:val="-50"/>
          <w:sz w:val="24"/>
        </w:rPr>
        <w:object w:dxaOrig="1460" w:dyaOrig="1120">
          <v:shape id="_x0000_i1097" type="#_x0000_t75" style="width:71.4pt;height:55.8pt" o:ole="">
            <v:imagedata r:id="rId143" o:title=""/>
          </v:shape>
          <o:OLEObject Type="Embed" ProgID="Equation.DSMT4" ShapeID="_x0000_i1097" DrawAspect="Content" ObjectID="_1646497164" r:id="rId144"/>
        </w:object>
      </w:r>
      <w:r>
        <w:rPr>
          <w:rFonts w:ascii="宋体" w:hAnsi="宋体"/>
          <w:position w:val="-12"/>
          <w:sz w:val="24"/>
        </w:rPr>
        <w:t xml:space="preserve">                             </w:t>
      </w:r>
    </w:p>
    <w:p w:rsidR="00C50921" w:rsidRDefault="00C50921">
      <w:pPr>
        <w:rPr>
          <w:rFonts w:ascii="宋体"/>
          <w:iCs/>
          <w:sz w:val="24"/>
        </w:rPr>
      </w:pPr>
      <w:r>
        <w:rPr>
          <w:rFonts w:ascii="宋体" w:hint="eastAsia"/>
          <w:iCs/>
          <w:sz w:val="24"/>
        </w:rPr>
        <w:t>矩阵</w:t>
      </w:r>
      <w:r w:rsidRPr="006F3344">
        <w:rPr>
          <w:rFonts w:ascii="宋体" w:hAnsi="宋体" w:hint="eastAsia"/>
          <w:position w:val="-4"/>
          <w:sz w:val="24"/>
        </w:rPr>
        <w:object w:dxaOrig="240" w:dyaOrig="260">
          <v:shape id="_x0000_i1098" type="#_x0000_t75" style="width:12pt;height:13.2pt" o:ole="">
            <v:imagedata r:id="rId145" o:title=""/>
          </v:shape>
          <o:OLEObject Type="Embed" ProgID="Equation.DSMT4" ShapeID="_x0000_i1098" DrawAspect="Content" ObjectID="_1646497165" r:id="rId146"/>
        </w:object>
      </w:r>
      <w:r>
        <w:rPr>
          <w:rFonts w:ascii="宋体" w:hint="eastAsia"/>
          <w:iCs/>
          <w:sz w:val="24"/>
        </w:rPr>
        <w:t>的特征值为</w:t>
      </w:r>
      <w:r>
        <w:rPr>
          <w:rFonts w:ascii="宋体"/>
          <w:iCs/>
          <w:sz w:val="24"/>
        </w:rPr>
        <w:t>0,1,4.</w:t>
      </w:r>
      <w:r>
        <w:rPr>
          <w:sz w:val="24"/>
        </w:rPr>
        <w:t xml:space="preserve">                                   </w:t>
      </w:r>
      <w:r>
        <w:rPr>
          <w:rFonts w:ascii="宋体"/>
          <w:iCs/>
          <w:sz w:val="24"/>
        </w:rPr>
        <w:t xml:space="preserve">  </w:t>
      </w:r>
    </w:p>
    <w:p w:rsidR="00C50921" w:rsidRDefault="00C50921">
      <w:pPr>
        <w:rPr>
          <w:rFonts w:ascii="宋体"/>
          <w:iCs/>
          <w:sz w:val="24"/>
        </w:rPr>
      </w:pPr>
      <w:r>
        <w:rPr>
          <w:rFonts w:ascii="宋体" w:hint="eastAsia"/>
          <w:iCs/>
          <w:sz w:val="24"/>
        </w:rPr>
        <w:t>由</w:t>
      </w:r>
      <w:r>
        <w:rPr>
          <w:rFonts w:ascii="宋体"/>
          <w:iCs/>
          <w:sz w:val="24"/>
        </w:rPr>
        <w:t xml:space="preserve">    </w:t>
      </w:r>
      <w:r w:rsidRPr="006F3344">
        <w:rPr>
          <w:rFonts w:ascii="宋体" w:hAnsi="宋体" w:hint="eastAsia"/>
          <w:position w:val="-6"/>
          <w:sz w:val="24"/>
        </w:rPr>
        <w:object w:dxaOrig="1759" w:dyaOrig="280">
          <v:shape id="_x0000_i1099" type="#_x0000_t75" style="width:86.4pt;height:14.4pt" o:ole="">
            <v:imagedata r:id="rId147" o:title=""/>
          </v:shape>
          <o:OLEObject Type="Embed" ProgID="Equation.DSMT4" ShapeID="_x0000_i1099" DrawAspect="Content" ObjectID="_1646497166" r:id="rId148"/>
        </w:object>
      </w:r>
    </w:p>
    <w:p w:rsidR="00C50921" w:rsidRDefault="00C50921">
      <w:pPr>
        <w:rPr>
          <w:rFonts w:ascii="宋体"/>
          <w:iCs/>
          <w:sz w:val="24"/>
        </w:rPr>
      </w:pPr>
      <w:r>
        <w:rPr>
          <w:rFonts w:ascii="宋体" w:hint="eastAsia"/>
          <w:iCs/>
          <w:sz w:val="24"/>
        </w:rPr>
        <w:t>得</w:t>
      </w:r>
      <w:r>
        <w:rPr>
          <w:rFonts w:ascii="宋体"/>
          <w:iCs/>
          <w:sz w:val="24"/>
        </w:rPr>
        <w:t xml:space="preserve">    </w:t>
      </w:r>
      <w:r w:rsidRPr="006F3344">
        <w:rPr>
          <w:rFonts w:ascii="宋体" w:hAnsi="宋体" w:hint="eastAsia"/>
          <w:position w:val="-6"/>
          <w:sz w:val="24"/>
        </w:rPr>
        <w:object w:dxaOrig="540" w:dyaOrig="280">
          <v:shape id="_x0000_i1100" type="#_x0000_t75" style="width:27pt;height:14.4pt" o:ole="">
            <v:imagedata r:id="rId149" o:title=""/>
          </v:shape>
          <o:OLEObject Type="Embed" ProgID="Equation.DSMT4" ShapeID="_x0000_i1100" DrawAspect="Content" ObjectID="_1646497167" r:id="rId150"/>
        </w:object>
      </w:r>
      <w:r>
        <w:rPr>
          <w:rFonts w:ascii="宋体" w:hAnsi="宋体"/>
          <w:position w:val="-6"/>
          <w:sz w:val="24"/>
        </w:rPr>
        <w:t xml:space="preserve">                             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1</w:t>
      </w:r>
      <w:r>
        <w:rPr>
          <w:rFonts w:hint="eastAsia"/>
          <w:sz w:val="24"/>
        </w:rPr>
        <w:t>分</w:t>
      </w:r>
    </w:p>
    <w:p w:rsidR="00C50921" w:rsidRDefault="00C50921">
      <w:pPr>
        <w:rPr>
          <w:rFonts w:ascii="宋体"/>
          <w:iCs/>
          <w:sz w:val="24"/>
        </w:rPr>
      </w:pPr>
      <w:r>
        <w:rPr>
          <w:rFonts w:ascii="宋体" w:hint="eastAsia"/>
          <w:iCs/>
          <w:sz w:val="24"/>
        </w:rPr>
        <w:t>在由</w:t>
      </w:r>
      <w:r>
        <w:rPr>
          <w:rFonts w:ascii="宋体"/>
          <w:iCs/>
          <w:sz w:val="24"/>
        </w:rPr>
        <w:t xml:space="preserve">  </w:t>
      </w:r>
      <w:r w:rsidRPr="006F3344">
        <w:rPr>
          <w:rFonts w:ascii="宋体" w:hAnsi="宋体" w:hint="eastAsia"/>
          <w:position w:val="-14"/>
          <w:sz w:val="24"/>
        </w:rPr>
        <w:object w:dxaOrig="1460" w:dyaOrig="400">
          <v:shape id="_x0000_i1101" type="#_x0000_t75" style="width:71.4pt;height:21pt" o:ole="">
            <v:imagedata r:id="rId151" o:title=""/>
          </v:shape>
          <o:OLEObject Type="Embed" ProgID="Equation.DSMT4" ShapeID="_x0000_i1101" DrawAspect="Content" ObjectID="_1646497168" r:id="rId152"/>
        </w:object>
      </w:r>
      <w:r>
        <w:rPr>
          <w:rFonts w:ascii="宋体" w:hint="eastAsia"/>
          <w:iCs/>
          <w:sz w:val="24"/>
        </w:rPr>
        <w:t>，得</w:t>
      </w:r>
      <w:r w:rsidRPr="006F3344">
        <w:rPr>
          <w:rFonts w:ascii="宋体" w:hAnsi="宋体" w:hint="eastAsia"/>
          <w:position w:val="-6"/>
          <w:sz w:val="24"/>
        </w:rPr>
        <w:object w:dxaOrig="499" w:dyaOrig="279">
          <v:shape id="_x0000_i1102" type="#_x0000_t75" style="width:24.6pt;height:14.4pt" o:ole="">
            <v:imagedata r:id="rId153" o:title=""/>
          </v:shape>
          <o:OLEObject Type="Embed" ProgID="Equation.DSMT4" ShapeID="_x0000_i1102" DrawAspect="Content" ObjectID="_1646497169" r:id="rId154"/>
        </w:object>
      </w:r>
      <w:r>
        <w:rPr>
          <w:rFonts w:ascii="宋体"/>
          <w:iCs/>
          <w:sz w:val="24"/>
        </w:rPr>
        <w:t xml:space="preserve">.     </w:t>
      </w:r>
      <w:r>
        <w:rPr>
          <w:rFonts w:ascii="宋体" w:hAnsi="宋体"/>
          <w:position w:val="-6"/>
          <w:sz w:val="24"/>
        </w:rPr>
        <w:t xml:space="preserve">       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3</w:t>
      </w:r>
      <w:r>
        <w:rPr>
          <w:rFonts w:hint="eastAsia"/>
          <w:sz w:val="24"/>
        </w:rPr>
        <w:t>分</w:t>
      </w:r>
    </w:p>
    <w:p w:rsidR="00C50921" w:rsidRDefault="00C50921" w:rsidP="00574B94">
      <w:pPr>
        <w:ind w:firstLineChars="200" w:firstLine="31680"/>
        <w:rPr>
          <w:sz w:val="24"/>
        </w:rPr>
      </w:pPr>
      <w:r>
        <w:rPr>
          <w:rFonts w:hint="eastAsia"/>
          <w:sz w:val="24"/>
        </w:rPr>
        <w:t>对于特征值</w:t>
      </w:r>
      <w:r>
        <w:rPr>
          <w:sz w:val="24"/>
        </w:rPr>
        <w:t>0</w:t>
      </w:r>
      <w:r>
        <w:rPr>
          <w:rFonts w:hint="eastAsia"/>
          <w:sz w:val="24"/>
        </w:rPr>
        <w:t>，解方程</w:t>
      </w:r>
      <w:r w:rsidRPr="006F3344">
        <w:rPr>
          <w:rFonts w:ascii="宋体" w:hAnsi="宋体" w:hint="eastAsia"/>
          <w:position w:val="-14"/>
          <w:sz w:val="24"/>
        </w:rPr>
        <w:object w:dxaOrig="1421" w:dyaOrig="400">
          <v:shape id="_x0000_i1103" type="#_x0000_t75" style="width:70.2pt;height:21pt" o:ole="">
            <v:imagedata r:id="rId155" o:title=""/>
          </v:shape>
          <o:OLEObject Type="Embed" ProgID="Equation.DSMT4" ShapeID="_x0000_i1103" DrawAspect="Content" ObjectID="_1646497170" r:id="rId156"/>
        </w:object>
      </w:r>
      <w:r>
        <w:rPr>
          <w:rFonts w:ascii="宋体" w:hAnsi="宋体" w:hint="eastAsia"/>
          <w:position w:val="-4"/>
          <w:sz w:val="24"/>
        </w:rPr>
        <w:t>，</w:t>
      </w:r>
      <w:r>
        <w:rPr>
          <w:rFonts w:hint="eastAsia"/>
          <w:sz w:val="24"/>
        </w:rPr>
        <w:t>得特征向量</w:t>
      </w:r>
    </w:p>
    <w:p w:rsidR="00C50921" w:rsidRDefault="00C50921">
      <w:pPr>
        <w:rPr>
          <w:sz w:val="24"/>
        </w:rPr>
      </w:pPr>
      <w:r>
        <w:rPr>
          <w:sz w:val="24"/>
        </w:rPr>
        <w:t xml:space="preserve">           </w:t>
      </w:r>
      <w:r w:rsidRPr="006F3344">
        <w:rPr>
          <w:rFonts w:ascii="宋体" w:hAnsi="宋体" w:hint="eastAsia"/>
          <w:position w:val="-14"/>
          <w:sz w:val="24"/>
        </w:rPr>
        <w:object w:dxaOrig="1420" w:dyaOrig="440">
          <v:shape id="_x0000_i1104" type="#_x0000_t75" style="width:70.2pt;height:23.4pt" o:ole="">
            <v:imagedata r:id="rId157" o:title=""/>
          </v:shape>
          <o:OLEObject Type="Embed" ProgID="Equation.DSMT4" ShapeID="_x0000_i1104" DrawAspect="Content" ObjectID="_1646497171" r:id="rId158"/>
        </w:object>
      </w:r>
      <w:r>
        <w:rPr>
          <w:rFonts w:ascii="宋体" w:hAnsi="宋体"/>
          <w:position w:val="-4"/>
          <w:sz w:val="24"/>
        </w:rPr>
        <w:t xml:space="preserve">                        </w:t>
      </w:r>
    </w:p>
    <w:p w:rsidR="00C50921" w:rsidRDefault="00C50921">
      <w:pPr>
        <w:rPr>
          <w:sz w:val="24"/>
        </w:rPr>
      </w:pPr>
      <w:r>
        <w:rPr>
          <w:rFonts w:hint="eastAsia"/>
          <w:sz w:val="24"/>
        </w:rPr>
        <w:t>单位化得</w:t>
      </w:r>
    </w:p>
    <w:p w:rsidR="00C50921" w:rsidRDefault="00C50921" w:rsidP="00574B94">
      <w:pPr>
        <w:ind w:firstLineChars="300" w:firstLine="31680"/>
        <w:rPr>
          <w:sz w:val="24"/>
        </w:rPr>
      </w:pPr>
      <w:r w:rsidRPr="006F3344">
        <w:rPr>
          <w:rFonts w:ascii="宋体" w:hAnsi="宋体" w:hint="eastAsia"/>
          <w:position w:val="-32"/>
          <w:sz w:val="24"/>
        </w:rPr>
        <w:object w:dxaOrig="2640" w:dyaOrig="780">
          <v:shape id="_x0000_i1105" type="#_x0000_t75" style="width:132pt;height:39.6pt" o:ole="">
            <v:imagedata r:id="rId159" o:title=""/>
          </v:shape>
          <o:OLEObject Type="Embed" ProgID="Equation.DSMT4" ShapeID="_x0000_i1105" DrawAspect="Content" ObjectID="_1646497172" r:id="rId160"/>
        </w:object>
      </w:r>
      <w:r>
        <w:rPr>
          <w:rFonts w:ascii="宋体" w:hAnsi="宋体"/>
          <w:position w:val="-32"/>
          <w:sz w:val="24"/>
        </w:rPr>
        <w:t xml:space="preserve">           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5</w:t>
      </w:r>
      <w:r>
        <w:rPr>
          <w:rFonts w:hint="eastAsia"/>
          <w:sz w:val="24"/>
        </w:rPr>
        <w:t>分</w:t>
      </w:r>
    </w:p>
    <w:p w:rsidR="00C50921" w:rsidRDefault="00C50921" w:rsidP="00574B94">
      <w:pPr>
        <w:ind w:firstLineChars="200" w:firstLine="31680"/>
        <w:rPr>
          <w:sz w:val="24"/>
        </w:rPr>
      </w:pPr>
      <w:r>
        <w:rPr>
          <w:rFonts w:hint="eastAsia"/>
          <w:sz w:val="24"/>
        </w:rPr>
        <w:t>对于特征值</w:t>
      </w:r>
      <w:r>
        <w:rPr>
          <w:sz w:val="24"/>
        </w:rPr>
        <w:t>1</w:t>
      </w:r>
      <w:r>
        <w:rPr>
          <w:rFonts w:hint="eastAsia"/>
          <w:sz w:val="24"/>
        </w:rPr>
        <w:t>，解方程</w:t>
      </w:r>
      <w:r w:rsidRPr="006F3344">
        <w:rPr>
          <w:rFonts w:ascii="宋体" w:hAnsi="宋体" w:hint="eastAsia"/>
          <w:position w:val="-14"/>
          <w:sz w:val="24"/>
        </w:rPr>
        <w:object w:dxaOrig="1300" w:dyaOrig="400">
          <v:shape id="_x0000_i1106" type="#_x0000_t75" style="width:64.2pt;height:21pt" o:ole="">
            <v:imagedata r:id="rId161" o:title=""/>
          </v:shape>
          <o:OLEObject Type="Embed" ProgID="Equation.DSMT4" ShapeID="_x0000_i1106" DrawAspect="Content" ObjectID="_1646497173" r:id="rId162"/>
        </w:object>
      </w:r>
      <w:r>
        <w:rPr>
          <w:rFonts w:ascii="宋体" w:hAnsi="宋体" w:hint="eastAsia"/>
          <w:position w:val="-4"/>
          <w:sz w:val="24"/>
        </w:rPr>
        <w:t>，</w:t>
      </w:r>
      <w:r>
        <w:rPr>
          <w:rFonts w:hint="eastAsia"/>
          <w:sz w:val="24"/>
        </w:rPr>
        <w:t>得特征向量</w:t>
      </w:r>
    </w:p>
    <w:p w:rsidR="00C50921" w:rsidRDefault="00C50921">
      <w:pPr>
        <w:rPr>
          <w:rFonts w:ascii="宋体"/>
          <w:position w:val="-4"/>
          <w:sz w:val="24"/>
        </w:rPr>
      </w:pPr>
      <w:r>
        <w:rPr>
          <w:sz w:val="24"/>
        </w:rPr>
        <w:t xml:space="preserve">           </w:t>
      </w:r>
      <w:r w:rsidRPr="006F3344">
        <w:rPr>
          <w:rFonts w:ascii="宋体" w:hAnsi="宋体" w:hint="eastAsia"/>
          <w:position w:val="-14"/>
          <w:sz w:val="24"/>
        </w:rPr>
        <w:object w:dxaOrig="1400" w:dyaOrig="440">
          <v:shape id="_x0000_i1107" type="#_x0000_t75" style="width:69.6pt;height:23.4pt" o:ole="">
            <v:imagedata r:id="rId163" o:title=""/>
          </v:shape>
          <o:OLEObject Type="Embed" ProgID="Equation.DSMT4" ShapeID="_x0000_i1107" DrawAspect="Content" ObjectID="_1646497174" r:id="rId164"/>
        </w:object>
      </w:r>
      <w:r>
        <w:rPr>
          <w:rFonts w:ascii="宋体" w:hAnsi="宋体"/>
          <w:position w:val="-4"/>
          <w:sz w:val="24"/>
        </w:rPr>
        <w:t xml:space="preserve">                        </w:t>
      </w:r>
    </w:p>
    <w:p w:rsidR="00C50921" w:rsidRDefault="00C50921">
      <w:pPr>
        <w:rPr>
          <w:sz w:val="24"/>
        </w:rPr>
      </w:pPr>
      <w:r>
        <w:rPr>
          <w:rFonts w:hint="eastAsia"/>
          <w:sz w:val="24"/>
        </w:rPr>
        <w:t>单位化得</w:t>
      </w:r>
    </w:p>
    <w:p w:rsidR="00C50921" w:rsidRDefault="00C50921" w:rsidP="00574B94">
      <w:pPr>
        <w:ind w:firstLineChars="250" w:firstLine="31680"/>
        <w:rPr>
          <w:sz w:val="24"/>
        </w:rPr>
      </w:pPr>
      <w:r w:rsidRPr="006F3344">
        <w:rPr>
          <w:rFonts w:ascii="宋体" w:hAnsi="宋体" w:hint="eastAsia"/>
          <w:position w:val="-32"/>
          <w:sz w:val="24"/>
        </w:rPr>
        <w:object w:dxaOrig="2880" w:dyaOrig="780">
          <v:shape id="_x0000_i1108" type="#_x0000_t75" style="width:2in;height:39.6pt" o:ole="">
            <v:imagedata r:id="rId165" o:title=""/>
          </v:shape>
          <o:OLEObject Type="Embed" ProgID="Equation.DSMT4" ShapeID="_x0000_i1108" DrawAspect="Content" ObjectID="_1646497175" r:id="rId166"/>
        </w:object>
      </w:r>
      <w:r>
        <w:rPr>
          <w:rFonts w:ascii="宋体" w:hAnsi="宋体"/>
          <w:position w:val="-32"/>
          <w:sz w:val="24"/>
        </w:rPr>
        <w:t xml:space="preserve">          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7</w:t>
      </w:r>
      <w:r>
        <w:rPr>
          <w:rFonts w:hint="eastAsia"/>
          <w:sz w:val="24"/>
        </w:rPr>
        <w:t>分</w:t>
      </w:r>
    </w:p>
    <w:p w:rsidR="00C50921" w:rsidRDefault="00C50921" w:rsidP="00574B94">
      <w:pPr>
        <w:ind w:firstLineChars="200" w:firstLine="31680"/>
        <w:rPr>
          <w:sz w:val="24"/>
        </w:rPr>
      </w:pPr>
      <w:r>
        <w:rPr>
          <w:rFonts w:hint="eastAsia"/>
          <w:sz w:val="24"/>
        </w:rPr>
        <w:t>对于特征值</w:t>
      </w:r>
      <w:r>
        <w:rPr>
          <w:sz w:val="24"/>
        </w:rPr>
        <w:t>4</w:t>
      </w:r>
      <w:r>
        <w:rPr>
          <w:rFonts w:hint="eastAsia"/>
          <w:sz w:val="24"/>
        </w:rPr>
        <w:t>，解方程</w:t>
      </w:r>
      <w:r w:rsidRPr="006F3344">
        <w:rPr>
          <w:rFonts w:ascii="宋体" w:hAnsi="宋体" w:hint="eastAsia"/>
          <w:position w:val="-14"/>
          <w:sz w:val="24"/>
        </w:rPr>
        <w:object w:dxaOrig="1440" w:dyaOrig="400">
          <v:shape id="_x0000_i1109" type="#_x0000_t75" style="width:1in;height:21pt" o:ole="">
            <v:imagedata r:id="rId167" o:title=""/>
          </v:shape>
          <o:OLEObject Type="Embed" ProgID="Equation.DSMT4" ShapeID="_x0000_i1109" DrawAspect="Content" ObjectID="_1646497176" r:id="rId168"/>
        </w:object>
      </w:r>
      <w:r>
        <w:rPr>
          <w:rFonts w:ascii="宋体" w:hAnsi="宋体" w:hint="eastAsia"/>
          <w:position w:val="-4"/>
          <w:sz w:val="24"/>
        </w:rPr>
        <w:t>，</w:t>
      </w:r>
      <w:r>
        <w:rPr>
          <w:rFonts w:hint="eastAsia"/>
          <w:sz w:val="24"/>
        </w:rPr>
        <w:t>得特征向量</w:t>
      </w:r>
    </w:p>
    <w:p w:rsidR="00C50921" w:rsidRDefault="00C50921">
      <w:pPr>
        <w:rPr>
          <w:sz w:val="24"/>
        </w:rPr>
      </w:pPr>
      <w:r>
        <w:rPr>
          <w:sz w:val="24"/>
        </w:rPr>
        <w:t xml:space="preserve">           </w:t>
      </w:r>
      <w:r w:rsidRPr="006F3344">
        <w:rPr>
          <w:rFonts w:ascii="宋体" w:hAnsi="宋体" w:hint="eastAsia"/>
          <w:position w:val="-14"/>
          <w:sz w:val="24"/>
        </w:rPr>
        <w:object w:dxaOrig="1280" w:dyaOrig="440">
          <v:shape id="_x0000_i1110" type="#_x0000_t75" style="width:63.6pt;height:23.4pt" o:ole="">
            <v:imagedata r:id="rId169" o:title=""/>
          </v:shape>
          <o:OLEObject Type="Embed" ProgID="Equation.DSMT4" ShapeID="_x0000_i1110" DrawAspect="Content" ObjectID="_1646497177" r:id="rId170"/>
        </w:object>
      </w:r>
      <w:r>
        <w:rPr>
          <w:rFonts w:ascii="宋体" w:hAnsi="宋体"/>
          <w:position w:val="-4"/>
          <w:sz w:val="24"/>
        </w:rPr>
        <w:t xml:space="preserve">                        </w:t>
      </w:r>
    </w:p>
    <w:p w:rsidR="00C50921" w:rsidRDefault="00C50921">
      <w:pPr>
        <w:rPr>
          <w:sz w:val="24"/>
        </w:rPr>
      </w:pPr>
      <w:r>
        <w:rPr>
          <w:rFonts w:hint="eastAsia"/>
          <w:sz w:val="24"/>
        </w:rPr>
        <w:t>单位化得</w:t>
      </w:r>
    </w:p>
    <w:p w:rsidR="00C50921" w:rsidRDefault="00C50921" w:rsidP="00574B94">
      <w:pPr>
        <w:ind w:firstLineChars="400" w:firstLine="31680"/>
        <w:rPr>
          <w:sz w:val="24"/>
        </w:rPr>
      </w:pPr>
      <w:r w:rsidRPr="006F3344">
        <w:rPr>
          <w:rFonts w:ascii="宋体" w:hAnsi="宋体" w:hint="eastAsia"/>
          <w:position w:val="-32"/>
          <w:sz w:val="24"/>
        </w:rPr>
        <w:object w:dxaOrig="2740" w:dyaOrig="780">
          <v:shape id="_x0000_i1111" type="#_x0000_t75" style="width:135.6pt;height:39.6pt" o:ole="">
            <v:imagedata r:id="rId171" o:title=""/>
          </v:shape>
          <o:OLEObject Type="Embed" ProgID="Equation.DSMT4" ShapeID="_x0000_i1111" DrawAspect="Content" ObjectID="_1646497178" r:id="rId172"/>
        </w:object>
      </w:r>
      <w:r>
        <w:rPr>
          <w:rFonts w:ascii="宋体" w:hAnsi="宋体"/>
          <w:position w:val="-32"/>
          <w:sz w:val="24"/>
        </w:rPr>
        <w:t xml:space="preserve">                              </w:t>
      </w:r>
      <w:r>
        <w:rPr>
          <w:rFonts w:hint="eastAsia"/>
          <w:sz w:val="24"/>
        </w:rPr>
        <w:t>……</w:t>
      </w:r>
      <w:r>
        <w:rPr>
          <w:sz w:val="24"/>
        </w:rPr>
        <w:t>9</w:t>
      </w:r>
      <w:r>
        <w:rPr>
          <w:rFonts w:hint="eastAsia"/>
          <w:sz w:val="24"/>
        </w:rPr>
        <w:t>分</w:t>
      </w:r>
    </w:p>
    <w:p w:rsidR="00C50921" w:rsidRDefault="00C50921">
      <w:pPr>
        <w:rPr>
          <w:sz w:val="24"/>
        </w:rPr>
      </w:pPr>
      <w:r>
        <w:rPr>
          <w:sz w:val="24"/>
        </w:rPr>
        <w:t xml:space="preserve">    </w:t>
      </w:r>
      <w:r>
        <w:rPr>
          <w:rFonts w:hint="eastAsia"/>
          <w:sz w:val="24"/>
        </w:rPr>
        <w:t>故所用正交变换矩阵为</w:t>
      </w:r>
    </w:p>
    <w:p w:rsidR="00C50921" w:rsidRDefault="00C50921">
      <w:pPr>
        <w:rPr>
          <w:sz w:val="24"/>
        </w:rPr>
      </w:pPr>
      <w:r>
        <w:rPr>
          <w:sz w:val="24"/>
        </w:rPr>
        <w:t xml:space="preserve">            </w:t>
      </w:r>
      <w:r w:rsidRPr="006F3344">
        <w:rPr>
          <w:position w:val="-98"/>
        </w:rPr>
        <w:object w:dxaOrig="3680" w:dyaOrig="2080">
          <v:shape id="_x0000_i1112" type="#_x0000_t75" style="width:182.4pt;height:103.2pt" o:ole="">
            <v:imagedata r:id="rId173" o:title=""/>
          </v:shape>
          <o:OLEObject Type="Embed" ProgID="Equation.DSMT4" ShapeID="_x0000_i1112" DrawAspect="Content" ObjectID="_1646497179" r:id="rId174"/>
        </w:object>
      </w:r>
      <w:r>
        <w:rPr>
          <w:sz w:val="24"/>
        </w:rPr>
        <w:t xml:space="preserve">                  </w:t>
      </w:r>
      <w:r>
        <w:rPr>
          <w:rFonts w:hint="eastAsia"/>
          <w:sz w:val="24"/>
        </w:rPr>
        <w:t>……</w:t>
      </w:r>
      <w:r>
        <w:rPr>
          <w:sz w:val="24"/>
        </w:rPr>
        <w:t>10</w:t>
      </w:r>
      <w:r>
        <w:rPr>
          <w:rFonts w:hint="eastAsia"/>
          <w:sz w:val="24"/>
        </w:rPr>
        <w:t>分</w:t>
      </w:r>
    </w:p>
    <w:p w:rsidR="00C50921" w:rsidRDefault="00C50921">
      <w:pPr>
        <w:rPr>
          <w:sz w:val="24"/>
        </w:rPr>
      </w:pPr>
    </w:p>
    <w:sectPr w:rsidR="00C50921" w:rsidSect="006F3344">
      <w:headerReference w:type="even" r:id="rId175"/>
      <w:headerReference w:type="default" r:id="rId176"/>
      <w:footerReference w:type="even" r:id="rId177"/>
      <w:footerReference w:type="default" r:id="rId178"/>
      <w:headerReference w:type="first" r:id="rId179"/>
      <w:footerReference w:type="first" r:id="rId18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0921" w:rsidRDefault="00C50921" w:rsidP="006F3344">
      <w:r>
        <w:separator/>
      </w:r>
    </w:p>
  </w:endnote>
  <w:endnote w:type="continuationSeparator" w:id="0">
    <w:p w:rsidR="00C50921" w:rsidRDefault="00C50921" w:rsidP="006F33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??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0921" w:rsidRDefault="00C5092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0921" w:rsidRDefault="00C50921">
    <w:pPr>
      <w:pStyle w:val="Footer"/>
      <w:jc w:val="center"/>
    </w:pPr>
    <w:r>
      <w:rPr>
        <w:rFonts w:hint="eastAsia"/>
      </w:rPr>
      <w:t>共</w:t>
    </w:r>
    <w:r>
      <w:t>4</w:t>
    </w:r>
    <w:r>
      <w:rPr>
        <w:rFonts w:hint="eastAsia"/>
      </w:rPr>
      <w:t>页，第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  <w:r>
      <w:rPr>
        <w:rFonts w:hint="eastAsia"/>
      </w:rPr>
      <w:t>页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0921" w:rsidRDefault="00C5092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0921" w:rsidRDefault="00C50921" w:rsidP="006F3344">
      <w:r>
        <w:separator/>
      </w:r>
    </w:p>
  </w:footnote>
  <w:footnote w:type="continuationSeparator" w:id="0">
    <w:p w:rsidR="00C50921" w:rsidRDefault="00C50921" w:rsidP="006F334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0921" w:rsidRDefault="00C5092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0921" w:rsidRDefault="00C5092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0921" w:rsidRDefault="00C50921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6385D"/>
    <w:rsid w:val="000015A0"/>
    <w:rsid w:val="00003DB8"/>
    <w:rsid w:val="00004118"/>
    <w:rsid w:val="0000667B"/>
    <w:rsid w:val="00007D2A"/>
    <w:rsid w:val="00010ED2"/>
    <w:rsid w:val="00012380"/>
    <w:rsid w:val="00012739"/>
    <w:rsid w:val="00012B0C"/>
    <w:rsid w:val="000135F1"/>
    <w:rsid w:val="00013F5E"/>
    <w:rsid w:val="00014E59"/>
    <w:rsid w:val="00016E06"/>
    <w:rsid w:val="00016EA9"/>
    <w:rsid w:val="0002163B"/>
    <w:rsid w:val="00021F58"/>
    <w:rsid w:val="0002386B"/>
    <w:rsid w:val="00023C73"/>
    <w:rsid w:val="00024438"/>
    <w:rsid w:val="00024983"/>
    <w:rsid w:val="00025CCE"/>
    <w:rsid w:val="00026E57"/>
    <w:rsid w:val="00026E8D"/>
    <w:rsid w:val="000271BA"/>
    <w:rsid w:val="00027984"/>
    <w:rsid w:val="000279B7"/>
    <w:rsid w:val="0003131E"/>
    <w:rsid w:val="0003483A"/>
    <w:rsid w:val="00035AEF"/>
    <w:rsid w:val="00035C37"/>
    <w:rsid w:val="00036748"/>
    <w:rsid w:val="00036D5A"/>
    <w:rsid w:val="0003707C"/>
    <w:rsid w:val="00037614"/>
    <w:rsid w:val="00037F23"/>
    <w:rsid w:val="00040F6D"/>
    <w:rsid w:val="000419F9"/>
    <w:rsid w:val="0004238C"/>
    <w:rsid w:val="0004331E"/>
    <w:rsid w:val="00043322"/>
    <w:rsid w:val="00043907"/>
    <w:rsid w:val="000440F3"/>
    <w:rsid w:val="00044D5F"/>
    <w:rsid w:val="000458F2"/>
    <w:rsid w:val="000464E2"/>
    <w:rsid w:val="000469F7"/>
    <w:rsid w:val="00046D4B"/>
    <w:rsid w:val="00047FA9"/>
    <w:rsid w:val="00050815"/>
    <w:rsid w:val="00050C73"/>
    <w:rsid w:val="00050D9B"/>
    <w:rsid w:val="00051329"/>
    <w:rsid w:val="00052098"/>
    <w:rsid w:val="000532CF"/>
    <w:rsid w:val="00054B21"/>
    <w:rsid w:val="000561B3"/>
    <w:rsid w:val="00056638"/>
    <w:rsid w:val="00056CD0"/>
    <w:rsid w:val="00056F3D"/>
    <w:rsid w:val="0005713D"/>
    <w:rsid w:val="00060336"/>
    <w:rsid w:val="000607CB"/>
    <w:rsid w:val="0006141A"/>
    <w:rsid w:val="000615A2"/>
    <w:rsid w:val="00061E28"/>
    <w:rsid w:val="00063067"/>
    <w:rsid w:val="00064635"/>
    <w:rsid w:val="00064EBC"/>
    <w:rsid w:val="00065DC1"/>
    <w:rsid w:val="000662D6"/>
    <w:rsid w:val="000671F8"/>
    <w:rsid w:val="00070115"/>
    <w:rsid w:val="000702A7"/>
    <w:rsid w:val="00071088"/>
    <w:rsid w:val="00071D25"/>
    <w:rsid w:val="00072C46"/>
    <w:rsid w:val="00073761"/>
    <w:rsid w:val="00073B3E"/>
    <w:rsid w:val="0007424D"/>
    <w:rsid w:val="0007474A"/>
    <w:rsid w:val="00074F86"/>
    <w:rsid w:val="00075043"/>
    <w:rsid w:val="0007549A"/>
    <w:rsid w:val="000769B6"/>
    <w:rsid w:val="00076A75"/>
    <w:rsid w:val="00077EDD"/>
    <w:rsid w:val="00080591"/>
    <w:rsid w:val="000806D5"/>
    <w:rsid w:val="00081784"/>
    <w:rsid w:val="00082983"/>
    <w:rsid w:val="00084473"/>
    <w:rsid w:val="000847E6"/>
    <w:rsid w:val="00084E94"/>
    <w:rsid w:val="000858E0"/>
    <w:rsid w:val="00085A5E"/>
    <w:rsid w:val="0008613A"/>
    <w:rsid w:val="00086763"/>
    <w:rsid w:val="000868BC"/>
    <w:rsid w:val="000870DD"/>
    <w:rsid w:val="000871F6"/>
    <w:rsid w:val="0008733D"/>
    <w:rsid w:val="00090367"/>
    <w:rsid w:val="00090709"/>
    <w:rsid w:val="000922F2"/>
    <w:rsid w:val="000926C7"/>
    <w:rsid w:val="0009291A"/>
    <w:rsid w:val="00093183"/>
    <w:rsid w:val="00094F66"/>
    <w:rsid w:val="00095100"/>
    <w:rsid w:val="00095727"/>
    <w:rsid w:val="000957AE"/>
    <w:rsid w:val="00095AF3"/>
    <w:rsid w:val="000965CE"/>
    <w:rsid w:val="00097E3A"/>
    <w:rsid w:val="000A1C4C"/>
    <w:rsid w:val="000A2A5D"/>
    <w:rsid w:val="000A4366"/>
    <w:rsid w:val="000B2048"/>
    <w:rsid w:val="000B2580"/>
    <w:rsid w:val="000B277F"/>
    <w:rsid w:val="000B27A2"/>
    <w:rsid w:val="000B2B1E"/>
    <w:rsid w:val="000B2FF0"/>
    <w:rsid w:val="000B31C1"/>
    <w:rsid w:val="000B4119"/>
    <w:rsid w:val="000B4655"/>
    <w:rsid w:val="000B4AFF"/>
    <w:rsid w:val="000B4DE3"/>
    <w:rsid w:val="000B4EFA"/>
    <w:rsid w:val="000B593F"/>
    <w:rsid w:val="000B78C4"/>
    <w:rsid w:val="000B7B62"/>
    <w:rsid w:val="000C1013"/>
    <w:rsid w:val="000C1132"/>
    <w:rsid w:val="000C153A"/>
    <w:rsid w:val="000C19C9"/>
    <w:rsid w:val="000C2E22"/>
    <w:rsid w:val="000C30F5"/>
    <w:rsid w:val="000C3773"/>
    <w:rsid w:val="000C3CCF"/>
    <w:rsid w:val="000C4180"/>
    <w:rsid w:val="000C4755"/>
    <w:rsid w:val="000C4CED"/>
    <w:rsid w:val="000C5361"/>
    <w:rsid w:val="000C726F"/>
    <w:rsid w:val="000C743C"/>
    <w:rsid w:val="000D021A"/>
    <w:rsid w:val="000D0946"/>
    <w:rsid w:val="000D157D"/>
    <w:rsid w:val="000D2526"/>
    <w:rsid w:val="000D3074"/>
    <w:rsid w:val="000D3B90"/>
    <w:rsid w:val="000D4D31"/>
    <w:rsid w:val="000D4E1D"/>
    <w:rsid w:val="000D5B71"/>
    <w:rsid w:val="000D5F26"/>
    <w:rsid w:val="000D67E9"/>
    <w:rsid w:val="000D6F08"/>
    <w:rsid w:val="000D7665"/>
    <w:rsid w:val="000D79FF"/>
    <w:rsid w:val="000E0219"/>
    <w:rsid w:val="000E0695"/>
    <w:rsid w:val="000E0739"/>
    <w:rsid w:val="000E0838"/>
    <w:rsid w:val="000E0FE8"/>
    <w:rsid w:val="000E1747"/>
    <w:rsid w:val="000E208E"/>
    <w:rsid w:val="000E2710"/>
    <w:rsid w:val="000E27C1"/>
    <w:rsid w:val="000E3D96"/>
    <w:rsid w:val="000E40D5"/>
    <w:rsid w:val="000E45F2"/>
    <w:rsid w:val="000E4C38"/>
    <w:rsid w:val="000E506A"/>
    <w:rsid w:val="000E5522"/>
    <w:rsid w:val="000E6844"/>
    <w:rsid w:val="000E749C"/>
    <w:rsid w:val="000E766F"/>
    <w:rsid w:val="000F0D4A"/>
    <w:rsid w:val="000F1B6E"/>
    <w:rsid w:val="000F1FC7"/>
    <w:rsid w:val="000F35EB"/>
    <w:rsid w:val="000F405D"/>
    <w:rsid w:val="000F440A"/>
    <w:rsid w:val="000F5459"/>
    <w:rsid w:val="000F5788"/>
    <w:rsid w:val="000F6E36"/>
    <w:rsid w:val="000F7B64"/>
    <w:rsid w:val="001001B9"/>
    <w:rsid w:val="001009AA"/>
    <w:rsid w:val="00102B03"/>
    <w:rsid w:val="00102F86"/>
    <w:rsid w:val="00104A29"/>
    <w:rsid w:val="00104C6A"/>
    <w:rsid w:val="00104CA9"/>
    <w:rsid w:val="00106078"/>
    <w:rsid w:val="0010642A"/>
    <w:rsid w:val="0010660C"/>
    <w:rsid w:val="00106768"/>
    <w:rsid w:val="00111231"/>
    <w:rsid w:val="0011148A"/>
    <w:rsid w:val="00112A6C"/>
    <w:rsid w:val="00112E74"/>
    <w:rsid w:val="00113319"/>
    <w:rsid w:val="00113E4C"/>
    <w:rsid w:val="0011436A"/>
    <w:rsid w:val="0011549A"/>
    <w:rsid w:val="0011551B"/>
    <w:rsid w:val="00115F04"/>
    <w:rsid w:val="001160CF"/>
    <w:rsid w:val="0011621D"/>
    <w:rsid w:val="00116309"/>
    <w:rsid w:val="0011696A"/>
    <w:rsid w:val="001170C6"/>
    <w:rsid w:val="001200C9"/>
    <w:rsid w:val="001210C3"/>
    <w:rsid w:val="00121CDA"/>
    <w:rsid w:val="00122373"/>
    <w:rsid w:val="0012297E"/>
    <w:rsid w:val="00122A5C"/>
    <w:rsid w:val="00123BDB"/>
    <w:rsid w:val="001242DC"/>
    <w:rsid w:val="00125133"/>
    <w:rsid w:val="00125429"/>
    <w:rsid w:val="0012583E"/>
    <w:rsid w:val="00126096"/>
    <w:rsid w:val="00127514"/>
    <w:rsid w:val="001308AE"/>
    <w:rsid w:val="0013100B"/>
    <w:rsid w:val="00132EEB"/>
    <w:rsid w:val="00133040"/>
    <w:rsid w:val="001332EE"/>
    <w:rsid w:val="00134564"/>
    <w:rsid w:val="0013711A"/>
    <w:rsid w:val="00142860"/>
    <w:rsid w:val="00143035"/>
    <w:rsid w:val="00143DA6"/>
    <w:rsid w:val="00144485"/>
    <w:rsid w:val="00144F36"/>
    <w:rsid w:val="001453D8"/>
    <w:rsid w:val="001468DC"/>
    <w:rsid w:val="001503A5"/>
    <w:rsid w:val="00150BB7"/>
    <w:rsid w:val="00151429"/>
    <w:rsid w:val="00152217"/>
    <w:rsid w:val="00152BB1"/>
    <w:rsid w:val="00153872"/>
    <w:rsid w:val="00153F1F"/>
    <w:rsid w:val="00155502"/>
    <w:rsid w:val="00155B51"/>
    <w:rsid w:val="00155F3E"/>
    <w:rsid w:val="00156321"/>
    <w:rsid w:val="001567F3"/>
    <w:rsid w:val="00157434"/>
    <w:rsid w:val="001577A8"/>
    <w:rsid w:val="00157B38"/>
    <w:rsid w:val="001603AF"/>
    <w:rsid w:val="0016043B"/>
    <w:rsid w:val="0016150D"/>
    <w:rsid w:val="00161BD9"/>
    <w:rsid w:val="001620F5"/>
    <w:rsid w:val="00162D41"/>
    <w:rsid w:val="00164A8A"/>
    <w:rsid w:val="00166095"/>
    <w:rsid w:val="0016670A"/>
    <w:rsid w:val="00167162"/>
    <w:rsid w:val="0017104E"/>
    <w:rsid w:val="0017170A"/>
    <w:rsid w:val="00171AD8"/>
    <w:rsid w:val="00171B5E"/>
    <w:rsid w:val="00172673"/>
    <w:rsid w:val="00172E43"/>
    <w:rsid w:val="00173B40"/>
    <w:rsid w:val="001741BB"/>
    <w:rsid w:val="00174720"/>
    <w:rsid w:val="00174B13"/>
    <w:rsid w:val="00174D9A"/>
    <w:rsid w:val="00175199"/>
    <w:rsid w:val="00175290"/>
    <w:rsid w:val="00176174"/>
    <w:rsid w:val="0017726C"/>
    <w:rsid w:val="00177794"/>
    <w:rsid w:val="00180E83"/>
    <w:rsid w:val="00181520"/>
    <w:rsid w:val="0018219C"/>
    <w:rsid w:val="00183338"/>
    <w:rsid w:val="00183926"/>
    <w:rsid w:val="00185D09"/>
    <w:rsid w:val="00186097"/>
    <w:rsid w:val="00186B66"/>
    <w:rsid w:val="00190247"/>
    <w:rsid w:val="001909EA"/>
    <w:rsid w:val="00190AB5"/>
    <w:rsid w:val="00191143"/>
    <w:rsid w:val="00191268"/>
    <w:rsid w:val="00191AD2"/>
    <w:rsid w:val="00191BF4"/>
    <w:rsid w:val="001922C6"/>
    <w:rsid w:val="0019241E"/>
    <w:rsid w:val="00192A75"/>
    <w:rsid w:val="00193148"/>
    <w:rsid w:val="00193782"/>
    <w:rsid w:val="00193D5F"/>
    <w:rsid w:val="00193D95"/>
    <w:rsid w:val="00194D08"/>
    <w:rsid w:val="00195CF6"/>
    <w:rsid w:val="00195D3C"/>
    <w:rsid w:val="00195F7E"/>
    <w:rsid w:val="001962B2"/>
    <w:rsid w:val="00197503"/>
    <w:rsid w:val="001A0836"/>
    <w:rsid w:val="001A284F"/>
    <w:rsid w:val="001A3459"/>
    <w:rsid w:val="001A42CC"/>
    <w:rsid w:val="001A47AD"/>
    <w:rsid w:val="001A4B5E"/>
    <w:rsid w:val="001A5095"/>
    <w:rsid w:val="001A7262"/>
    <w:rsid w:val="001A7D17"/>
    <w:rsid w:val="001B022B"/>
    <w:rsid w:val="001B25E8"/>
    <w:rsid w:val="001B3086"/>
    <w:rsid w:val="001B3747"/>
    <w:rsid w:val="001B38D8"/>
    <w:rsid w:val="001B5FFD"/>
    <w:rsid w:val="001B65D6"/>
    <w:rsid w:val="001B6C4E"/>
    <w:rsid w:val="001C0770"/>
    <w:rsid w:val="001C1B35"/>
    <w:rsid w:val="001C1B9E"/>
    <w:rsid w:val="001C22BB"/>
    <w:rsid w:val="001C3026"/>
    <w:rsid w:val="001C330B"/>
    <w:rsid w:val="001C38D7"/>
    <w:rsid w:val="001C3D22"/>
    <w:rsid w:val="001C4804"/>
    <w:rsid w:val="001C63D4"/>
    <w:rsid w:val="001C651A"/>
    <w:rsid w:val="001C73FA"/>
    <w:rsid w:val="001C7AA1"/>
    <w:rsid w:val="001D02C1"/>
    <w:rsid w:val="001D142F"/>
    <w:rsid w:val="001D4636"/>
    <w:rsid w:val="001D51CF"/>
    <w:rsid w:val="001D53C1"/>
    <w:rsid w:val="001D6902"/>
    <w:rsid w:val="001D6B1C"/>
    <w:rsid w:val="001D7895"/>
    <w:rsid w:val="001D78CE"/>
    <w:rsid w:val="001D7EEA"/>
    <w:rsid w:val="001E052C"/>
    <w:rsid w:val="001E2050"/>
    <w:rsid w:val="001E3331"/>
    <w:rsid w:val="001E35C4"/>
    <w:rsid w:val="001E3916"/>
    <w:rsid w:val="001E3B28"/>
    <w:rsid w:val="001E4E90"/>
    <w:rsid w:val="001E50CD"/>
    <w:rsid w:val="001E588E"/>
    <w:rsid w:val="001E5FBD"/>
    <w:rsid w:val="001E672F"/>
    <w:rsid w:val="001F0024"/>
    <w:rsid w:val="001F02D1"/>
    <w:rsid w:val="001F0CF6"/>
    <w:rsid w:val="001F3AAA"/>
    <w:rsid w:val="001F3FFC"/>
    <w:rsid w:val="001F448F"/>
    <w:rsid w:val="001F51A9"/>
    <w:rsid w:val="001F5B88"/>
    <w:rsid w:val="001F5BE8"/>
    <w:rsid w:val="001F6D53"/>
    <w:rsid w:val="001F758A"/>
    <w:rsid w:val="001F78DE"/>
    <w:rsid w:val="00202115"/>
    <w:rsid w:val="00202B62"/>
    <w:rsid w:val="00204DC2"/>
    <w:rsid w:val="002051D8"/>
    <w:rsid w:val="0020672A"/>
    <w:rsid w:val="00207AA6"/>
    <w:rsid w:val="00210179"/>
    <w:rsid w:val="00210F6B"/>
    <w:rsid w:val="00211278"/>
    <w:rsid w:val="002114AD"/>
    <w:rsid w:val="00211AB2"/>
    <w:rsid w:val="0021240B"/>
    <w:rsid w:val="0021247E"/>
    <w:rsid w:val="00212652"/>
    <w:rsid w:val="00212A1F"/>
    <w:rsid w:val="00213200"/>
    <w:rsid w:val="002133F9"/>
    <w:rsid w:val="002140C6"/>
    <w:rsid w:val="002143DC"/>
    <w:rsid w:val="002148FD"/>
    <w:rsid w:val="00214D06"/>
    <w:rsid w:val="00214F42"/>
    <w:rsid w:val="00214F8E"/>
    <w:rsid w:val="00216035"/>
    <w:rsid w:val="002165DD"/>
    <w:rsid w:val="00217FF1"/>
    <w:rsid w:val="0022181B"/>
    <w:rsid w:val="00221F30"/>
    <w:rsid w:val="00222645"/>
    <w:rsid w:val="00224DF0"/>
    <w:rsid w:val="00225604"/>
    <w:rsid w:val="00231D52"/>
    <w:rsid w:val="00231D87"/>
    <w:rsid w:val="00231F8D"/>
    <w:rsid w:val="002320C4"/>
    <w:rsid w:val="002321DA"/>
    <w:rsid w:val="002322CA"/>
    <w:rsid w:val="00232946"/>
    <w:rsid w:val="00232E4A"/>
    <w:rsid w:val="00232F7C"/>
    <w:rsid w:val="002337F6"/>
    <w:rsid w:val="00233D23"/>
    <w:rsid w:val="002342FC"/>
    <w:rsid w:val="0023460C"/>
    <w:rsid w:val="0023489F"/>
    <w:rsid w:val="002349B0"/>
    <w:rsid w:val="00235416"/>
    <w:rsid w:val="0023697B"/>
    <w:rsid w:val="00236F9B"/>
    <w:rsid w:val="00236FFF"/>
    <w:rsid w:val="00237991"/>
    <w:rsid w:val="002406B8"/>
    <w:rsid w:val="0024164E"/>
    <w:rsid w:val="002428D0"/>
    <w:rsid w:val="00243851"/>
    <w:rsid w:val="00244D70"/>
    <w:rsid w:val="00245177"/>
    <w:rsid w:val="00246086"/>
    <w:rsid w:val="002460E9"/>
    <w:rsid w:val="0024645E"/>
    <w:rsid w:val="00247954"/>
    <w:rsid w:val="00247991"/>
    <w:rsid w:val="00247FDB"/>
    <w:rsid w:val="00250582"/>
    <w:rsid w:val="0025069C"/>
    <w:rsid w:val="00250F87"/>
    <w:rsid w:val="00250FBB"/>
    <w:rsid w:val="00251A02"/>
    <w:rsid w:val="00252F8F"/>
    <w:rsid w:val="00253E05"/>
    <w:rsid w:val="00254139"/>
    <w:rsid w:val="00254742"/>
    <w:rsid w:val="002563C2"/>
    <w:rsid w:val="002601FC"/>
    <w:rsid w:val="002617CD"/>
    <w:rsid w:val="00262B03"/>
    <w:rsid w:val="00262F28"/>
    <w:rsid w:val="0026352B"/>
    <w:rsid w:val="00263C6E"/>
    <w:rsid w:val="002652EB"/>
    <w:rsid w:val="00265CAD"/>
    <w:rsid w:val="00266703"/>
    <w:rsid w:val="00266D0F"/>
    <w:rsid w:val="00271285"/>
    <w:rsid w:val="002729AE"/>
    <w:rsid w:val="00272D25"/>
    <w:rsid w:val="00273389"/>
    <w:rsid w:val="002745D4"/>
    <w:rsid w:val="00274D76"/>
    <w:rsid w:val="00277008"/>
    <w:rsid w:val="0027701F"/>
    <w:rsid w:val="002808BE"/>
    <w:rsid w:val="002810D1"/>
    <w:rsid w:val="002811DA"/>
    <w:rsid w:val="00281CA1"/>
    <w:rsid w:val="002824A4"/>
    <w:rsid w:val="00282C72"/>
    <w:rsid w:val="002847EF"/>
    <w:rsid w:val="0028504E"/>
    <w:rsid w:val="002862C2"/>
    <w:rsid w:val="002874BD"/>
    <w:rsid w:val="002900A9"/>
    <w:rsid w:val="002901A7"/>
    <w:rsid w:val="0029047A"/>
    <w:rsid w:val="00290ECC"/>
    <w:rsid w:val="0029283F"/>
    <w:rsid w:val="00292DEB"/>
    <w:rsid w:val="00293540"/>
    <w:rsid w:val="00293AED"/>
    <w:rsid w:val="00294028"/>
    <w:rsid w:val="002945AD"/>
    <w:rsid w:val="00294AA0"/>
    <w:rsid w:val="002958C0"/>
    <w:rsid w:val="0029688A"/>
    <w:rsid w:val="00296F57"/>
    <w:rsid w:val="002976CA"/>
    <w:rsid w:val="00297E32"/>
    <w:rsid w:val="00297EC2"/>
    <w:rsid w:val="00297F1F"/>
    <w:rsid w:val="002A10B4"/>
    <w:rsid w:val="002A136B"/>
    <w:rsid w:val="002A1FED"/>
    <w:rsid w:val="002A2113"/>
    <w:rsid w:val="002A2552"/>
    <w:rsid w:val="002A2AFE"/>
    <w:rsid w:val="002A2C10"/>
    <w:rsid w:val="002A4172"/>
    <w:rsid w:val="002A459B"/>
    <w:rsid w:val="002A4976"/>
    <w:rsid w:val="002A4B72"/>
    <w:rsid w:val="002A4DFF"/>
    <w:rsid w:val="002A5584"/>
    <w:rsid w:val="002A7051"/>
    <w:rsid w:val="002A72B5"/>
    <w:rsid w:val="002A7715"/>
    <w:rsid w:val="002A7E95"/>
    <w:rsid w:val="002B0F36"/>
    <w:rsid w:val="002B1808"/>
    <w:rsid w:val="002B1B51"/>
    <w:rsid w:val="002B1BD3"/>
    <w:rsid w:val="002B25DD"/>
    <w:rsid w:val="002B3143"/>
    <w:rsid w:val="002B3E46"/>
    <w:rsid w:val="002B4330"/>
    <w:rsid w:val="002B6714"/>
    <w:rsid w:val="002B6B90"/>
    <w:rsid w:val="002B6D89"/>
    <w:rsid w:val="002B70B3"/>
    <w:rsid w:val="002C07E6"/>
    <w:rsid w:val="002C09AD"/>
    <w:rsid w:val="002C1D76"/>
    <w:rsid w:val="002C2C86"/>
    <w:rsid w:val="002C2DE6"/>
    <w:rsid w:val="002C4A68"/>
    <w:rsid w:val="002C4CF5"/>
    <w:rsid w:val="002C4D16"/>
    <w:rsid w:val="002C58A6"/>
    <w:rsid w:val="002C626D"/>
    <w:rsid w:val="002C7A0D"/>
    <w:rsid w:val="002D0A50"/>
    <w:rsid w:val="002D0AD6"/>
    <w:rsid w:val="002D1D7C"/>
    <w:rsid w:val="002D2C8B"/>
    <w:rsid w:val="002D2F3A"/>
    <w:rsid w:val="002D3B68"/>
    <w:rsid w:val="002D3F0C"/>
    <w:rsid w:val="002D4154"/>
    <w:rsid w:val="002D47F5"/>
    <w:rsid w:val="002D63B1"/>
    <w:rsid w:val="002D6631"/>
    <w:rsid w:val="002E0048"/>
    <w:rsid w:val="002E005C"/>
    <w:rsid w:val="002E01C4"/>
    <w:rsid w:val="002E0E01"/>
    <w:rsid w:val="002E1612"/>
    <w:rsid w:val="002E2AA7"/>
    <w:rsid w:val="002E2DBB"/>
    <w:rsid w:val="002E2F12"/>
    <w:rsid w:val="002E333F"/>
    <w:rsid w:val="002E35BA"/>
    <w:rsid w:val="002E5C3D"/>
    <w:rsid w:val="002E614E"/>
    <w:rsid w:val="002E7B68"/>
    <w:rsid w:val="002F0180"/>
    <w:rsid w:val="002F01E3"/>
    <w:rsid w:val="002F12A7"/>
    <w:rsid w:val="002F25D0"/>
    <w:rsid w:val="002F2A36"/>
    <w:rsid w:val="002F2B69"/>
    <w:rsid w:val="002F3F8D"/>
    <w:rsid w:val="002F527C"/>
    <w:rsid w:val="002F58D5"/>
    <w:rsid w:val="002F5C99"/>
    <w:rsid w:val="002F67BA"/>
    <w:rsid w:val="002F6A3F"/>
    <w:rsid w:val="002F7393"/>
    <w:rsid w:val="002F7E18"/>
    <w:rsid w:val="003009BE"/>
    <w:rsid w:val="00300F49"/>
    <w:rsid w:val="0030118D"/>
    <w:rsid w:val="00301DA4"/>
    <w:rsid w:val="0030243F"/>
    <w:rsid w:val="003025D1"/>
    <w:rsid w:val="00302B7A"/>
    <w:rsid w:val="003030C2"/>
    <w:rsid w:val="00303EB3"/>
    <w:rsid w:val="003046F8"/>
    <w:rsid w:val="00305191"/>
    <w:rsid w:val="0030529A"/>
    <w:rsid w:val="00305B04"/>
    <w:rsid w:val="00306126"/>
    <w:rsid w:val="00306E61"/>
    <w:rsid w:val="00307BB5"/>
    <w:rsid w:val="0031031D"/>
    <w:rsid w:val="00311001"/>
    <w:rsid w:val="00311A6D"/>
    <w:rsid w:val="00312415"/>
    <w:rsid w:val="00313386"/>
    <w:rsid w:val="0031589E"/>
    <w:rsid w:val="00316698"/>
    <w:rsid w:val="00316F56"/>
    <w:rsid w:val="00317267"/>
    <w:rsid w:val="0031776E"/>
    <w:rsid w:val="00317A59"/>
    <w:rsid w:val="00321099"/>
    <w:rsid w:val="00321755"/>
    <w:rsid w:val="003217F3"/>
    <w:rsid w:val="00321EA6"/>
    <w:rsid w:val="00321F2A"/>
    <w:rsid w:val="00322112"/>
    <w:rsid w:val="003227EB"/>
    <w:rsid w:val="00322B62"/>
    <w:rsid w:val="003234DE"/>
    <w:rsid w:val="00323A01"/>
    <w:rsid w:val="00324B41"/>
    <w:rsid w:val="00324B43"/>
    <w:rsid w:val="0032517D"/>
    <w:rsid w:val="0032530D"/>
    <w:rsid w:val="00327A87"/>
    <w:rsid w:val="00327E40"/>
    <w:rsid w:val="003307B0"/>
    <w:rsid w:val="00330A15"/>
    <w:rsid w:val="00331248"/>
    <w:rsid w:val="0033269D"/>
    <w:rsid w:val="00332BB7"/>
    <w:rsid w:val="00332F66"/>
    <w:rsid w:val="0033315F"/>
    <w:rsid w:val="003349B2"/>
    <w:rsid w:val="00336074"/>
    <w:rsid w:val="003360CC"/>
    <w:rsid w:val="00336247"/>
    <w:rsid w:val="003365EB"/>
    <w:rsid w:val="003371AC"/>
    <w:rsid w:val="003408B0"/>
    <w:rsid w:val="00341495"/>
    <w:rsid w:val="00341CCB"/>
    <w:rsid w:val="00343B8A"/>
    <w:rsid w:val="00345178"/>
    <w:rsid w:val="003455BC"/>
    <w:rsid w:val="00345FBD"/>
    <w:rsid w:val="0034665B"/>
    <w:rsid w:val="00346DBC"/>
    <w:rsid w:val="003511DA"/>
    <w:rsid w:val="0035173C"/>
    <w:rsid w:val="00351908"/>
    <w:rsid w:val="00351D25"/>
    <w:rsid w:val="00352F34"/>
    <w:rsid w:val="003538A6"/>
    <w:rsid w:val="0035390A"/>
    <w:rsid w:val="00354022"/>
    <w:rsid w:val="003548CC"/>
    <w:rsid w:val="00354C66"/>
    <w:rsid w:val="00355529"/>
    <w:rsid w:val="00356EB9"/>
    <w:rsid w:val="003579B6"/>
    <w:rsid w:val="00357E21"/>
    <w:rsid w:val="00357F9F"/>
    <w:rsid w:val="00360488"/>
    <w:rsid w:val="00360E2E"/>
    <w:rsid w:val="003618BC"/>
    <w:rsid w:val="00363031"/>
    <w:rsid w:val="00363356"/>
    <w:rsid w:val="003649B4"/>
    <w:rsid w:val="00365553"/>
    <w:rsid w:val="003660B4"/>
    <w:rsid w:val="00366252"/>
    <w:rsid w:val="00366BBF"/>
    <w:rsid w:val="00367BE0"/>
    <w:rsid w:val="00371172"/>
    <w:rsid w:val="00371898"/>
    <w:rsid w:val="00372018"/>
    <w:rsid w:val="003733B5"/>
    <w:rsid w:val="0037386F"/>
    <w:rsid w:val="00375935"/>
    <w:rsid w:val="00376121"/>
    <w:rsid w:val="003768E2"/>
    <w:rsid w:val="003809E0"/>
    <w:rsid w:val="00381163"/>
    <w:rsid w:val="003818F0"/>
    <w:rsid w:val="003823AB"/>
    <w:rsid w:val="003823FF"/>
    <w:rsid w:val="00382C34"/>
    <w:rsid w:val="0038369C"/>
    <w:rsid w:val="00384C1F"/>
    <w:rsid w:val="00385339"/>
    <w:rsid w:val="003863F3"/>
    <w:rsid w:val="00386790"/>
    <w:rsid w:val="00386EE2"/>
    <w:rsid w:val="003906C1"/>
    <w:rsid w:val="003913D9"/>
    <w:rsid w:val="003913E4"/>
    <w:rsid w:val="0039271E"/>
    <w:rsid w:val="003932FF"/>
    <w:rsid w:val="003946F8"/>
    <w:rsid w:val="0039493D"/>
    <w:rsid w:val="00394C0D"/>
    <w:rsid w:val="00395328"/>
    <w:rsid w:val="003953B1"/>
    <w:rsid w:val="0039585D"/>
    <w:rsid w:val="00396392"/>
    <w:rsid w:val="00396E72"/>
    <w:rsid w:val="00397FE6"/>
    <w:rsid w:val="003A2FAF"/>
    <w:rsid w:val="003A3929"/>
    <w:rsid w:val="003A392D"/>
    <w:rsid w:val="003A3C9B"/>
    <w:rsid w:val="003A4465"/>
    <w:rsid w:val="003A4B02"/>
    <w:rsid w:val="003A4F8C"/>
    <w:rsid w:val="003A50A6"/>
    <w:rsid w:val="003A5787"/>
    <w:rsid w:val="003A5811"/>
    <w:rsid w:val="003A59F6"/>
    <w:rsid w:val="003A5B8A"/>
    <w:rsid w:val="003A64C2"/>
    <w:rsid w:val="003A7FE7"/>
    <w:rsid w:val="003B095F"/>
    <w:rsid w:val="003B13AE"/>
    <w:rsid w:val="003B1E2B"/>
    <w:rsid w:val="003B2113"/>
    <w:rsid w:val="003B2280"/>
    <w:rsid w:val="003B2AAE"/>
    <w:rsid w:val="003B3107"/>
    <w:rsid w:val="003B3472"/>
    <w:rsid w:val="003B3E23"/>
    <w:rsid w:val="003B4A1C"/>
    <w:rsid w:val="003B54E3"/>
    <w:rsid w:val="003B5557"/>
    <w:rsid w:val="003B584E"/>
    <w:rsid w:val="003B641F"/>
    <w:rsid w:val="003B68D4"/>
    <w:rsid w:val="003B6A2B"/>
    <w:rsid w:val="003B71E8"/>
    <w:rsid w:val="003C026E"/>
    <w:rsid w:val="003C0458"/>
    <w:rsid w:val="003C122F"/>
    <w:rsid w:val="003C349C"/>
    <w:rsid w:val="003C42AF"/>
    <w:rsid w:val="003C4FE3"/>
    <w:rsid w:val="003C506E"/>
    <w:rsid w:val="003C6AB5"/>
    <w:rsid w:val="003C6CF5"/>
    <w:rsid w:val="003C785D"/>
    <w:rsid w:val="003C7F3C"/>
    <w:rsid w:val="003D03D5"/>
    <w:rsid w:val="003D0AF3"/>
    <w:rsid w:val="003D1DE4"/>
    <w:rsid w:val="003D28A5"/>
    <w:rsid w:val="003D2AFF"/>
    <w:rsid w:val="003D3185"/>
    <w:rsid w:val="003D3762"/>
    <w:rsid w:val="003D3BDA"/>
    <w:rsid w:val="003D3CDD"/>
    <w:rsid w:val="003D546E"/>
    <w:rsid w:val="003D69F0"/>
    <w:rsid w:val="003D6C65"/>
    <w:rsid w:val="003D7095"/>
    <w:rsid w:val="003E0C3B"/>
    <w:rsid w:val="003E0E78"/>
    <w:rsid w:val="003E10D0"/>
    <w:rsid w:val="003E11AA"/>
    <w:rsid w:val="003E2A0C"/>
    <w:rsid w:val="003E36AA"/>
    <w:rsid w:val="003E3C56"/>
    <w:rsid w:val="003E4072"/>
    <w:rsid w:val="003E4564"/>
    <w:rsid w:val="003E48BF"/>
    <w:rsid w:val="003E5063"/>
    <w:rsid w:val="003E511C"/>
    <w:rsid w:val="003E67EE"/>
    <w:rsid w:val="003E70D0"/>
    <w:rsid w:val="003E7327"/>
    <w:rsid w:val="003F026C"/>
    <w:rsid w:val="003F0B95"/>
    <w:rsid w:val="003F1EA4"/>
    <w:rsid w:val="003F20AC"/>
    <w:rsid w:val="003F2E34"/>
    <w:rsid w:val="003F3C29"/>
    <w:rsid w:val="003F441E"/>
    <w:rsid w:val="003F4450"/>
    <w:rsid w:val="003F4C1D"/>
    <w:rsid w:val="003F54DF"/>
    <w:rsid w:val="003F5CC5"/>
    <w:rsid w:val="003F648A"/>
    <w:rsid w:val="00401557"/>
    <w:rsid w:val="00401A7F"/>
    <w:rsid w:val="00401DD4"/>
    <w:rsid w:val="00402A26"/>
    <w:rsid w:val="00403A4C"/>
    <w:rsid w:val="00403D6E"/>
    <w:rsid w:val="00404CE7"/>
    <w:rsid w:val="00404EF1"/>
    <w:rsid w:val="00405AB9"/>
    <w:rsid w:val="00406962"/>
    <w:rsid w:val="00406A38"/>
    <w:rsid w:val="00410DAC"/>
    <w:rsid w:val="004112F5"/>
    <w:rsid w:val="00411691"/>
    <w:rsid w:val="0041258D"/>
    <w:rsid w:val="00413405"/>
    <w:rsid w:val="00414D0D"/>
    <w:rsid w:val="00415F06"/>
    <w:rsid w:val="004168C2"/>
    <w:rsid w:val="00417009"/>
    <w:rsid w:val="00420714"/>
    <w:rsid w:val="00420ED6"/>
    <w:rsid w:val="00421118"/>
    <w:rsid w:val="0042204D"/>
    <w:rsid w:val="00422785"/>
    <w:rsid w:val="004236FF"/>
    <w:rsid w:val="00423C5A"/>
    <w:rsid w:val="004244F2"/>
    <w:rsid w:val="0042462C"/>
    <w:rsid w:val="00424981"/>
    <w:rsid w:val="00424A65"/>
    <w:rsid w:val="00425884"/>
    <w:rsid w:val="00425D83"/>
    <w:rsid w:val="00430474"/>
    <w:rsid w:val="00430496"/>
    <w:rsid w:val="00430704"/>
    <w:rsid w:val="00430C62"/>
    <w:rsid w:val="004312E4"/>
    <w:rsid w:val="0043196F"/>
    <w:rsid w:val="004342D8"/>
    <w:rsid w:val="0043452B"/>
    <w:rsid w:val="004347A1"/>
    <w:rsid w:val="00434DAC"/>
    <w:rsid w:val="00434DC0"/>
    <w:rsid w:val="00434F49"/>
    <w:rsid w:val="00436E5C"/>
    <w:rsid w:val="00437166"/>
    <w:rsid w:val="00437C80"/>
    <w:rsid w:val="00437E89"/>
    <w:rsid w:val="00440C1A"/>
    <w:rsid w:val="00442397"/>
    <w:rsid w:val="00442F0E"/>
    <w:rsid w:val="004432D3"/>
    <w:rsid w:val="00444E45"/>
    <w:rsid w:val="00446E51"/>
    <w:rsid w:val="0044742D"/>
    <w:rsid w:val="0045023A"/>
    <w:rsid w:val="0045033E"/>
    <w:rsid w:val="00450EE5"/>
    <w:rsid w:val="004513BC"/>
    <w:rsid w:val="00451D7B"/>
    <w:rsid w:val="00452214"/>
    <w:rsid w:val="00452349"/>
    <w:rsid w:val="004528FE"/>
    <w:rsid w:val="004535CC"/>
    <w:rsid w:val="0045371E"/>
    <w:rsid w:val="00453A47"/>
    <w:rsid w:val="00456585"/>
    <w:rsid w:val="00456F83"/>
    <w:rsid w:val="00457C6B"/>
    <w:rsid w:val="004606AA"/>
    <w:rsid w:val="0046094A"/>
    <w:rsid w:val="0046458B"/>
    <w:rsid w:val="0046567A"/>
    <w:rsid w:val="00465CA3"/>
    <w:rsid w:val="00465E32"/>
    <w:rsid w:val="0046620F"/>
    <w:rsid w:val="00466791"/>
    <w:rsid w:val="004674D9"/>
    <w:rsid w:val="004677F2"/>
    <w:rsid w:val="0047048C"/>
    <w:rsid w:val="004707B9"/>
    <w:rsid w:val="0047086D"/>
    <w:rsid w:val="00470CDB"/>
    <w:rsid w:val="00472015"/>
    <w:rsid w:val="004722A5"/>
    <w:rsid w:val="0047299F"/>
    <w:rsid w:val="00473034"/>
    <w:rsid w:val="0047388E"/>
    <w:rsid w:val="004738DD"/>
    <w:rsid w:val="00473CF9"/>
    <w:rsid w:val="0047406B"/>
    <w:rsid w:val="0047582A"/>
    <w:rsid w:val="00475A75"/>
    <w:rsid w:val="00476117"/>
    <w:rsid w:val="004763E1"/>
    <w:rsid w:val="00477318"/>
    <w:rsid w:val="00480C6F"/>
    <w:rsid w:val="00481A2F"/>
    <w:rsid w:val="0048364D"/>
    <w:rsid w:val="0048382A"/>
    <w:rsid w:val="00485D2C"/>
    <w:rsid w:val="004878E7"/>
    <w:rsid w:val="00487B8D"/>
    <w:rsid w:val="00487E2E"/>
    <w:rsid w:val="00490759"/>
    <w:rsid w:val="00490E74"/>
    <w:rsid w:val="0049152A"/>
    <w:rsid w:val="004923D9"/>
    <w:rsid w:val="0049278F"/>
    <w:rsid w:val="0049354B"/>
    <w:rsid w:val="00493C5F"/>
    <w:rsid w:val="00494518"/>
    <w:rsid w:val="00494BB6"/>
    <w:rsid w:val="00495A76"/>
    <w:rsid w:val="004A007F"/>
    <w:rsid w:val="004A0EDF"/>
    <w:rsid w:val="004A1858"/>
    <w:rsid w:val="004A22DD"/>
    <w:rsid w:val="004A311F"/>
    <w:rsid w:val="004A36C2"/>
    <w:rsid w:val="004A3E47"/>
    <w:rsid w:val="004A4D13"/>
    <w:rsid w:val="004A529A"/>
    <w:rsid w:val="004A7600"/>
    <w:rsid w:val="004A78AE"/>
    <w:rsid w:val="004B0AD7"/>
    <w:rsid w:val="004B13D6"/>
    <w:rsid w:val="004B1AFA"/>
    <w:rsid w:val="004B1E11"/>
    <w:rsid w:val="004B322A"/>
    <w:rsid w:val="004B399F"/>
    <w:rsid w:val="004B3C8C"/>
    <w:rsid w:val="004B5385"/>
    <w:rsid w:val="004B56C4"/>
    <w:rsid w:val="004B591E"/>
    <w:rsid w:val="004B5C00"/>
    <w:rsid w:val="004B647C"/>
    <w:rsid w:val="004C086A"/>
    <w:rsid w:val="004C0DF0"/>
    <w:rsid w:val="004C0F93"/>
    <w:rsid w:val="004C1156"/>
    <w:rsid w:val="004C11F5"/>
    <w:rsid w:val="004C172C"/>
    <w:rsid w:val="004C25FD"/>
    <w:rsid w:val="004C3076"/>
    <w:rsid w:val="004C3A22"/>
    <w:rsid w:val="004C3AD6"/>
    <w:rsid w:val="004C4845"/>
    <w:rsid w:val="004C4E69"/>
    <w:rsid w:val="004C5F75"/>
    <w:rsid w:val="004C6BB6"/>
    <w:rsid w:val="004D0406"/>
    <w:rsid w:val="004D044F"/>
    <w:rsid w:val="004D0670"/>
    <w:rsid w:val="004D0B10"/>
    <w:rsid w:val="004D1406"/>
    <w:rsid w:val="004D20C7"/>
    <w:rsid w:val="004D296E"/>
    <w:rsid w:val="004D2F3F"/>
    <w:rsid w:val="004D3FE4"/>
    <w:rsid w:val="004D4299"/>
    <w:rsid w:val="004D441A"/>
    <w:rsid w:val="004D722E"/>
    <w:rsid w:val="004E10DB"/>
    <w:rsid w:val="004E1A54"/>
    <w:rsid w:val="004E1E2A"/>
    <w:rsid w:val="004E1E72"/>
    <w:rsid w:val="004E3EE6"/>
    <w:rsid w:val="004E3F0A"/>
    <w:rsid w:val="004E43A5"/>
    <w:rsid w:val="004E48C3"/>
    <w:rsid w:val="004E5357"/>
    <w:rsid w:val="004E6385"/>
    <w:rsid w:val="004F0B69"/>
    <w:rsid w:val="004F1780"/>
    <w:rsid w:val="004F26E9"/>
    <w:rsid w:val="004F2F7F"/>
    <w:rsid w:val="004F48EF"/>
    <w:rsid w:val="004F5722"/>
    <w:rsid w:val="004F63ED"/>
    <w:rsid w:val="004F689B"/>
    <w:rsid w:val="004F690A"/>
    <w:rsid w:val="004F697A"/>
    <w:rsid w:val="004F6E53"/>
    <w:rsid w:val="004F6EA2"/>
    <w:rsid w:val="005003F1"/>
    <w:rsid w:val="005006A0"/>
    <w:rsid w:val="00500954"/>
    <w:rsid w:val="00500D24"/>
    <w:rsid w:val="005015EE"/>
    <w:rsid w:val="00501929"/>
    <w:rsid w:val="005025D3"/>
    <w:rsid w:val="00503139"/>
    <w:rsid w:val="005038B6"/>
    <w:rsid w:val="00505434"/>
    <w:rsid w:val="005054ED"/>
    <w:rsid w:val="00505FE0"/>
    <w:rsid w:val="00507CC1"/>
    <w:rsid w:val="005104A7"/>
    <w:rsid w:val="00510ED7"/>
    <w:rsid w:val="00512DD9"/>
    <w:rsid w:val="00512F43"/>
    <w:rsid w:val="00514149"/>
    <w:rsid w:val="00514818"/>
    <w:rsid w:val="00514C45"/>
    <w:rsid w:val="00515785"/>
    <w:rsid w:val="00516211"/>
    <w:rsid w:val="00517BAB"/>
    <w:rsid w:val="00520C07"/>
    <w:rsid w:val="00523868"/>
    <w:rsid w:val="00524601"/>
    <w:rsid w:val="0052546D"/>
    <w:rsid w:val="00525C49"/>
    <w:rsid w:val="00525E9D"/>
    <w:rsid w:val="005262E5"/>
    <w:rsid w:val="00526709"/>
    <w:rsid w:val="00526CCE"/>
    <w:rsid w:val="00526CCF"/>
    <w:rsid w:val="005271E1"/>
    <w:rsid w:val="005321AA"/>
    <w:rsid w:val="00532DFA"/>
    <w:rsid w:val="00532FD0"/>
    <w:rsid w:val="005333C3"/>
    <w:rsid w:val="00535670"/>
    <w:rsid w:val="005359ED"/>
    <w:rsid w:val="00535BD4"/>
    <w:rsid w:val="00535FD5"/>
    <w:rsid w:val="00536A19"/>
    <w:rsid w:val="00544C7D"/>
    <w:rsid w:val="00545182"/>
    <w:rsid w:val="00545F40"/>
    <w:rsid w:val="00546179"/>
    <w:rsid w:val="005462ED"/>
    <w:rsid w:val="00546878"/>
    <w:rsid w:val="00547631"/>
    <w:rsid w:val="00550E43"/>
    <w:rsid w:val="00551627"/>
    <w:rsid w:val="00551D3F"/>
    <w:rsid w:val="00552AA3"/>
    <w:rsid w:val="00552D45"/>
    <w:rsid w:val="00553AFD"/>
    <w:rsid w:val="005541F6"/>
    <w:rsid w:val="00555995"/>
    <w:rsid w:val="0055628B"/>
    <w:rsid w:val="00562723"/>
    <w:rsid w:val="005627B1"/>
    <w:rsid w:val="0056395D"/>
    <w:rsid w:val="00563A5C"/>
    <w:rsid w:val="00563ADF"/>
    <w:rsid w:val="00563E48"/>
    <w:rsid w:val="005641A1"/>
    <w:rsid w:val="00564CA7"/>
    <w:rsid w:val="00565412"/>
    <w:rsid w:val="00566B5C"/>
    <w:rsid w:val="00566B9B"/>
    <w:rsid w:val="005674E8"/>
    <w:rsid w:val="005675B8"/>
    <w:rsid w:val="005678D8"/>
    <w:rsid w:val="00567DC4"/>
    <w:rsid w:val="0057029D"/>
    <w:rsid w:val="005702E8"/>
    <w:rsid w:val="00570582"/>
    <w:rsid w:val="00572457"/>
    <w:rsid w:val="005732EB"/>
    <w:rsid w:val="00574B94"/>
    <w:rsid w:val="00575DB4"/>
    <w:rsid w:val="005766EF"/>
    <w:rsid w:val="005766F2"/>
    <w:rsid w:val="00576BAA"/>
    <w:rsid w:val="00577676"/>
    <w:rsid w:val="00580278"/>
    <w:rsid w:val="00580E37"/>
    <w:rsid w:val="0058114F"/>
    <w:rsid w:val="005813F1"/>
    <w:rsid w:val="00581B50"/>
    <w:rsid w:val="00583DBF"/>
    <w:rsid w:val="005848BF"/>
    <w:rsid w:val="00584CA4"/>
    <w:rsid w:val="005852E7"/>
    <w:rsid w:val="0058605E"/>
    <w:rsid w:val="005860CB"/>
    <w:rsid w:val="00586AC4"/>
    <w:rsid w:val="00586B7D"/>
    <w:rsid w:val="005876AF"/>
    <w:rsid w:val="00587BD6"/>
    <w:rsid w:val="00587C93"/>
    <w:rsid w:val="00590777"/>
    <w:rsid w:val="00591664"/>
    <w:rsid w:val="0059371A"/>
    <w:rsid w:val="005937AC"/>
    <w:rsid w:val="00593DBB"/>
    <w:rsid w:val="00593F5E"/>
    <w:rsid w:val="00594248"/>
    <w:rsid w:val="00594714"/>
    <w:rsid w:val="0059550C"/>
    <w:rsid w:val="00596213"/>
    <w:rsid w:val="005962CE"/>
    <w:rsid w:val="00597556"/>
    <w:rsid w:val="005A03F1"/>
    <w:rsid w:val="005A0F2D"/>
    <w:rsid w:val="005A0FD8"/>
    <w:rsid w:val="005A1124"/>
    <w:rsid w:val="005A11FF"/>
    <w:rsid w:val="005A2B2E"/>
    <w:rsid w:val="005A34B3"/>
    <w:rsid w:val="005A3B22"/>
    <w:rsid w:val="005A50A0"/>
    <w:rsid w:val="005A5CD1"/>
    <w:rsid w:val="005A6146"/>
    <w:rsid w:val="005A644E"/>
    <w:rsid w:val="005A65DC"/>
    <w:rsid w:val="005A6859"/>
    <w:rsid w:val="005A70D8"/>
    <w:rsid w:val="005B04B4"/>
    <w:rsid w:val="005B1AFF"/>
    <w:rsid w:val="005B1C91"/>
    <w:rsid w:val="005B20CA"/>
    <w:rsid w:val="005B273C"/>
    <w:rsid w:val="005B3630"/>
    <w:rsid w:val="005B38D8"/>
    <w:rsid w:val="005B3F06"/>
    <w:rsid w:val="005B423A"/>
    <w:rsid w:val="005B4DBD"/>
    <w:rsid w:val="005B6AC5"/>
    <w:rsid w:val="005B74F6"/>
    <w:rsid w:val="005B785A"/>
    <w:rsid w:val="005C00C0"/>
    <w:rsid w:val="005C1B79"/>
    <w:rsid w:val="005C2326"/>
    <w:rsid w:val="005C327F"/>
    <w:rsid w:val="005C4822"/>
    <w:rsid w:val="005C528B"/>
    <w:rsid w:val="005C6C45"/>
    <w:rsid w:val="005C7181"/>
    <w:rsid w:val="005D01A3"/>
    <w:rsid w:val="005D1506"/>
    <w:rsid w:val="005D18CC"/>
    <w:rsid w:val="005D1EB3"/>
    <w:rsid w:val="005D1FDD"/>
    <w:rsid w:val="005D2449"/>
    <w:rsid w:val="005D25AD"/>
    <w:rsid w:val="005D2855"/>
    <w:rsid w:val="005D3BD2"/>
    <w:rsid w:val="005D40D3"/>
    <w:rsid w:val="005D485E"/>
    <w:rsid w:val="005D4DEB"/>
    <w:rsid w:val="005D50FE"/>
    <w:rsid w:val="005D52E4"/>
    <w:rsid w:val="005D5A08"/>
    <w:rsid w:val="005D608D"/>
    <w:rsid w:val="005D6676"/>
    <w:rsid w:val="005D673A"/>
    <w:rsid w:val="005D7114"/>
    <w:rsid w:val="005D7D1F"/>
    <w:rsid w:val="005E0EC6"/>
    <w:rsid w:val="005E0F38"/>
    <w:rsid w:val="005E1593"/>
    <w:rsid w:val="005E4C9F"/>
    <w:rsid w:val="005E4F2B"/>
    <w:rsid w:val="005E5C07"/>
    <w:rsid w:val="005E65CC"/>
    <w:rsid w:val="005E68E0"/>
    <w:rsid w:val="005E70BC"/>
    <w:rsid w:val="005F1C32"/>
    <w:rsid w:val="005F215C"/>
    <w:rsid w:val="005F2D64"/>
    <w:rsid w:val="005F31C4"/>
    <w:rsid w:val="005F424D"/>
    <w:rsid w:val="005F4477"/>
    <w:rsid w:val="005F481E"/>
    <w:rsid w:val="005F4ADA"/>
    <w:rsid w:val="005F5A17"/>
    <w:rsid w:val="005F5F81"/>
    <w:rsid w:val="005F6F5A"/>
    <w:rsid w:val="005F7694"/>
    <w:rsid w:val="00600B03"/>
    <w:rsid w:val="00600FF0"/>
    <w:rsid w:val="00601398"/>
    <w:rsid w:val="00601AFF"/>
    <w:rsid w:val="00601E24"/>
    <w:rsid w:val="00602109"/>
    <w:rsid w:val="006021AD"/>
    <w:rsid w:val="006023D5"/>
    <w:rsid w:val="006037CE"/>
    <w:rsid w:val="0060526C"/>
    <w:rsid w:val="00605779"/>
    <w:rsid w:val="00606059"/>
    <w:rsid w:val="00606AC7"/>
    <w:rsid w:val="00607284"/>
    <w:rsid w:val="006072B6"/>
    <w:rsid w:val="00607FAB"/>
    <w:rsid w:val="006104C7"/>
    <w:rsid w:val="00611D06"/>
    <w:rsid w:val="00611DD9"/>
    <w:rsid w:val="00611E41"/>
    <w:rsid w:val="00611E83"/>
    <w:rsid w:val="0061330C"/>
    <w:rsid w:val="00614536"/>
    <w:rsid w:val="0061483F"/>
    <w:rsid w:val="00614B2D"/>
    <w:rsid w:val="00614DE2"/>
    <w:rsid w:val="00615665"/>
    <w:rsid w:val="006171ED"/>
    <w:rsid w:val="006176B8"/>
    <w:rsid w:val="00617A2E"/>
    <w:rsid w:val="00617B70"/>
    <w:rsid w:val="00620011"/>
    <w:rsid w:val="006210CF"/>
    <w:rsid w:val="00622841"/>
    <w:rsid w:val="0062299A"/>
    <w:rsid w:val="006230DA"/>
    <w:rsid w:val="00624643"/>
    <w:rsid w:val="006250B0"/>
    <w:rsid w:val="006272B8"/>
    <w:rsid w:val="00627444"/>
    <w:rsid w:val="00627AEF"/>
    <w:rsid w:val="00627FDA"/>
    <w:rsid w:val="00630F26"/>
    <w:rsid w:val="0063104F"/>
    <w:rsid w:val="00631550"/>
    <w:rsid w:val="006324CD"/>
    <w:rsid w:val="00632A03"/>
    <w:rsid w:val="00632E06"/>
    <w:rsid w:val="00633B2D"/>
    <w:rsid w:val="00633BF2"/>
    <w:rsid w:val="00633E24"/>
    <w:rsid w:val="00634579"/>
    <w:rsid w:val="00635979"/>
    <w:rsid w:val="00635E64"/>
    <w:rsid w:val="006371CC"/>
    <w:rsid w:val="006379BE"/>
    <w:rsid w:val="00637E97"/>
    <w:rsid w:val="00641816"/>
    <w:rsid w:val="00642EEC"/>
    <w:rsid w:val="006435E6"/>
    <w:rsid w:val="006451EE"/>
    <w:rsid w:val="00646823"/>
    <w:rsid w:val="006469BD"/>
    <w:rsid w:val="00646E1F"/>
    <w:rsid w:val="0065036B"/>
    <w:rsid w:val="0065106E"/>
    <w:rsid w:val="006516F4"/>
    <w:rsid w:val="00651CBC"/>
    <w:rsid w:val="00651F0F"/>
    <w:rsid w:val="0065240C"/>
    <w:rsid w:val="00652E01"/>
    <w:rsid w:val="00654F84"/>
    <w:rsid w:val="006553BE"/>
    <w:rsid w:val="00655500"/>
    <w:rsid w:val="00655F44"/>
    <w:rsid w:val="00656858"/>
    <w:rsid w:val="00656A4D"/>
    <w:rsid w:val="0065738C"/>
    <w:rsid w:val="006573BB"/>
    <w:rsid w:val="0066065B"/>
    <w:rsid w:val="00661C90"/>
    <w:rsid w:val="00661DDE"/>
    <w:rsid w:val="006629D5"/>
    <w:rsid w:val="00662DB2"/>
    <w:rsid w:val="00663D41"/>
    <w:rsid w:val="006654C1"/>
    <w:rsid w:val="0066565F"/>
    <w:rsid w:val="00665915"/>
    <w:rsid w:val="006672AD"/>
    <w:rsid w:val="00667D85"/>
    <w:rsid w:val="00670026"/>
    <w:rsid w:val="00672121"/>
    <w:rsid w:val="006728B4"/>
    <w:rsid w:val="00672A37"/>
    <w:rsid w:val="006733A1"/>
    <w:rsid w:val="00673402"/>
    <w:rsid w:val="00676224"/>
    <w:rsid w:val="0067624F"/>
    <w:rsid w:val="0067675E"/>
    <w:rsid w:val="0067718E"/>
    <w:rsid w:val="0068011F"/>
    <w:rsid w:val="006808D5"/>
    <w:rsid w:val="0068096F"/>
    <w:rsid w:val="00681059"/>
    <w:rsid w:val="00681076"/>
    <w:rsid w:val="0068113B"/>
    <w:rsid w:val="006818BC"/>
    <w:rsid w:val="00681BE3"/>
    <w:rsid w:val="006822E4"/>
    <w:rsid w:val="006830AF"/>
    <w:rsid w:val="00683870"/>
    <w:rsid w:val="00683A3F"/>
    <w:rsid w:val="00683D17"/>
    <w:rsid w:val="00683E28"/>
    <w:rsid w:val="00684493"/>
    <w:rsid w:val="006845C2"/>
    <w:rsid w:val="00684A46"/>
    <w:rsid w:val="006865E2"/>
    <w:rsid w:val="00686DB0"/>
    <w:rsid w:val="00687111"/>
    <w:rsid w:val="00687F55"/>
    <w:rsid w:val="00690534"/>
    <w:rsid w:val="006909A4"/>
    <w:rsid w:val="00692125"/>
    <w:rsid w:val="00695367"/>
    <w:rsid w:val="00695406"/>
    <w:rsid w:val="00695AB9"/>
    <w:rsid w:val="006965FE"/>
    <w:rsid w:val="006976CA"/>
    <w:rsid w:val="006A0459"/>
    <w:rsid w:val="006A274C"/>
    <w:rsid w:val="006A2C4D"/>
    <w:rsid w:val="006A2D65"/>
    <w:rsid w:val="006A2E5C"/>
    <w:rsid w:val="006A2FD4"/>
    <w:rsid w:val="006A3AA2"/>
    <w:rsid w:val="006A3C63"/>
    <w:rsid w:val="006A3EFC"/>
    <w:rsid w:val="006A3FB0"/>
    <w:rsid w:val="006A4208"/>
    <w:rsid w:val="006A44BF"/>
    <w:rsid w:val="006A51A3"/>
    <w:rsid w:val="006A558C"/>
    <w:rsid w:val="006A5A7D"/>
    <w:rsid w:val="006B377B"/>
    <w:rsid w:val="006B3BAB"/>
    <w:rsid w:val="006B4C6B"/>
    <w:rsid w:val="006B51EC"/>
    <w:rsid w:val="006B5B34"/>
    <w:rsid w:val="006B5F6F"/>
    <w:rsid w:val="006B601D"/>
    <w:rsid w:val="006B6648"/>
    <w:rsid w:val="006C0091"/>
    <w:rsid w:val="006C080D"/>
    <w:rsid w:val="006C0CC5"/>
    <w:rsid w:val="006C0F24"/>
    <w:rsid w:val="006C11A2"/>
    <w:rsid w:val="006C196F"/>
    <w:rsid w:val="006C1F39"/>
    <w:rsid w:val="006C2958"/>
    <w:rsid w:val="006C4048"/>
    <w:rsid w:val="006C4A9F"/>
    <w:rsid w:val="006C4B6C"/>
    <w:rsid w:val="006C5256"/>
    <w:rsid w:val="006C5CC8"/>
    <w:rsid w:val="006D0211"/>
    <w:rsid w:val="006D08D3"/>
    <w:rsid w:val="006D091F"/>
    <w:rsid w:val="006D1AF4"/>
    <w:rsid w:val="006D1D5F"/>
    <w:rsid w:val="006D20B2"/>
    <w:rsid w:val="006D3CE8"/>
    <w:rsid w:val="006D4525"/>
    <w:rsid w:val="006D459D"/>
    <w:rsid w:val="006D4F1A"/>
    <w:rsid w:val="006D5138"/>
    <w:rsid w:val="006D5200"/>
    <w:rsid w:val="006D542D"/>
    <w:rsid w:val="006D725E"/>
    <w:rsid w:val="006D7F6B"/>
    <w:rsid w:val="006E16FD"/>
    <w:rsid w:val="006E18B7"/>
    <w:rsid w:val="006E20BD"/>
    <w:rsid w:val="006E4F54"/>
    <w:rsid w:val="006E515E"/>
    <w:rsid w:val="006E52BA"/>
    <w:rsid w:val="006F02FD"/>
    <w:rsid w:val="006F07DA"/>
    <w:rsid w:val="006F1526"/>
    <w:rsid w:val="006F2073"/>
    <w:rsid w:val="006F2B8D"/>
    <w:rsid w:val="006F3233"/>
    <w:rsid w:val="006F3344"/>
    <w:rsid w:val="006F38D6"/>
    <w:rsid w:val="006F3BDD"/>
    <w:rsid w:val="006F4041"/>
    <w:rsid w:val="006F4E96"/>
    <w:rsid w:val="006F5200"/>
    <w:rsid w:val="006F71E4"/>
    <w:rsid w:val="00700710"/>
    <w:rsid w:val="007017EA"/>
    <w:rsid w:val="00701CA8"/>
    <w:rsid w:val="0070203D"/>
    <w:rsid w:val="0070247A"/>
    <w:rsid w:val="00703105"/>
    <w:rsid w:val="00703B90"/>
    <w:rsid w:val="00703F85"/>
    <w:rsid w:val="007040C2"/>
    <w:rsid w:val="0070427A"/>
    <w:rsid w:val="00705401"/>
    <w:rsid w:val="007055AC"/>
    <w:rsid w:val="00705732"/>
    <w:rsid w:val="00705969"/>
    <w:rsid w:val="00705C6E"/>
    <w:rsid w:val="007065AB"/>
    <w:rsid w:val="007066BC"/>
    <w:rsid w:val="00710057"/>
    <w:rsid w:val="007104E1"/>
    <w:rsid w:val="00710573"/>
    <w:rsid w:val="00710E0A"/>
    <w:rsid w:val="007113C9"/>
    <w:rsid w:val="00712059"/>
    <w:rsid w:val="0071259B"/>
    <w:rsid w:val="007131ED"/>
    <w:rsid w:val="00713D76"/>
    <w:rsid w:val="00714012"/>
    <w:rsid w:val="00714881"/>
    <w:rsid w:val="00714C6F"/>
    <w:rsid w:val="007165E0"/>
    <w:rsid w:val="00716981"/>
    <w:rsid w:val="0072021E"/>
    <w:rsid w:val="0072044E"/>
    <w:rsid w:val="0072080A"/>
    <w:rsid w:val="00720C34"/>
    <w:rsid w:val="00720C84"/>
    <w:rsid w:val="00720FE9"/>
    <w:rsid w:val="0072167F"/>
    <w:rsid w:val="00721FCE"/>
    <w:rsid w:val="0072304B"/>
    <w:rsid w:val="007234B9"/>
    <w:rsid w:val="0072442E"/>
    <w:rsid w:val="0072505B"/>
    <w:rsid w:val="0072534E"/>
    <w:rsid w:val="007342D8"/>
    <w:rsid w:val="007356B2"/>
    <w:rsid w:val="007361A8"/>
    <w:rsid w:val="00736D17"/>
    <w:rsid w:val="00736F97"/>
    <w:rsid w:val="007375E0"/>
    <w:rsid w:val="007377BF"/>
    <w:rsid w:val="0074055A"/>
    <w:rsid w:val="00741D4B"/>
    <w:rsid w:val="007422D0"/>
    <w:rsid w:val="007425C9"/>
    <w:rsid w:val="00742B49"/>
    <w:rsid w:val="00742D06"/>
    <w:rsid w:val="007438EE"/>
    <w:rsid w:val="007461B0"/>
    <w:rsid w:val="0074645E"/>
    <w:rsid w:val="00746AD6"/>
    <w:rsid w:val="0074701E"/>
    <w:rsid w:val="00747352"/>
    <w:rsid w:val="007479A7"/>
    <w:rsid w:val="007510CD"/>
    <w:rsid w:val="00751102"/>
    <w:rsid w:val="007516D7"/>
    <w:rsid w:val="00752A66"/>
    <w:rsid w:val="0075351F"/>
    <w:rsid w:val="00753D52"/>
    <w:rsid w:val="007553AC"/>
    <w:rsid w:val="007558DE"/>
    <w:rsid w:val="00755F05"/>
    <w:rsid w:val="00756080"/>
    <w:rsid w:val="007569F8"/>
    <w:rsid w:val="00756C30"/>
    <w:rsid w:val="00756F14"/>
    <w:rsid w:val="00756F41"/>
    <w:rsid w:val="0076031D"/>
    <w:rsid w:val="00760CF4"/>
    <w:rsid w:val="00761D85"/>
    <w:rsid w:val="007622EC"/>
    <w:rsid w:val="0076283B"/>
    <w:rsid w:val="00762AA2"/>
    <w:rsid w:val="00763F7A"/>
    <w:rsid w:val="0076564B"/>
    <w:rsid w:val="00765DF0"/>
    <w:rsid w:val="0076676C"/>
    <w:rsid w:val="0076730C"/>
    <w:rsid w:val="00767465"/>
    <w:rsid w:val="00767A96"/>
    <w:rsid w:val="00767C95"/>
    <w:rsid w:val="0077026B"/>
    <w:rsid w:val="00770367"/>
    <w:rsid w:val="00770600"/>
    <w:rsid w:val="00770F5F"/>
    <w:rsid w:val="00771F15"/>
    <w:rsid w:val="00771FB9"/>
    <w:rsid w:val="007725FC"/>
    <w:rsid w:val="00772A07"/>
    <w:rsid w:val="00773896"/>
    <w:rsid w:val="00773A6C"/>
    <w:rsid w:val="00774A5F"/>
    <w:rsid w:val="0077566B"/>
    <w:rsid w:val="00775EF0"/>
    <w:rsid w:val="00781536"/>
    <w:rsid w:val="00781738"/>
    <w:rsid w:val="00782020"/>
    <w:rsid w:val="00782596"/>
    <w:rsid w:val="007825A8"/>
    <w:rsid w:val="0078284C"/>
    <w:rsid w:val="00782F1F"/>
    <w:rsid w:val="0078300E"/>
    <w:rsid w:val="00783875"/>
    <w:rsid w:val="007847EB"/>
    <w:rsid w:val="007854EF"/>
    <w:rsid w:val="00786DB5"/>
    <w:rsid w:val="00792591"/>
    <w:rsid w:val="00793A56"/>
    <w:rsid w:val="00793E10"/>
    <w:rsid w:val="00794A64"/>
    <w:rsid w:val="00797F88"/>
    <w:rsid w:val="007A00E5"/>
    <w:rsid w:val="007A02D8"/>
    <w:rsid w:val="007A0B5D"/>
    <w:rsid w:val="007A1048"/>
    <w:rsid w:val="007A1C3B"/>
    <w:rsid w:val="007A220D"/>
    <w:rsid w:val="007A2F2F"/>
    <w:rsid w:val="007A36C7"/>
    <w:rsid w:val="007A3894"/>
    <w:rsid w:val="007A5299"/>
    <w:rsid w:val="007A5895"/>
    <w:rsid w:val="007A61CC"/>
    <w:rsid w:val="007A7465"/>
    <w:rsid w:val="007B16E5"/>
    <w:rsid w:val="007B206F"/>
    <w:rsid w:val="007B31B6"/>
    <w:rsid w:val="007B3CD6"/>
    <w:rsid w:val="007B41E1"/>
    <w:rsid w:val="007B41EC"/>
    <w:rsid w:val="007B4588"/>
    <w:rsid w:val="007B470B"/>
    <w:rsid w:val="007B5BB8"/>
    <w:rsid w:val="007B6511"/>
    <w:rsid w:val="007B696B"/>
    <w:rsid w:val="007B6E41"/>
    <w:rsid w:val="007C1B62"/>
    <w:rsid w:val="007C3170"/>
    <w:rsid w:val="007C3BAF"/>
    <w:rsid w:val="007C4FF8"/>
    <w:rsid w:val="007C5599"/>
    <w:rsid w:val="007C618C"/>
    <w:rsid w:val="007D0992"/>
    <w:rsid w:val="007D1C78"/>
    <w:rsid w:val="007D3E0E"/>
    <w:rsid w:val="007D443B"/>
    <w:rsid w:val="007D4A3F"/>
    <w:rsid w:val="007D51F3"/>
    <w:rsid w:val="007D5596"/>
    <w:rsid w:val="007D6401"/>
    <w:rsid w:val="007D73B0"/>
    <w:rsid w:val="007D7725"/>
    <w:rsid w:val="007E0712"/>
    <w:rsid w:val="007E1294"/>
    <w:rsid w:val="007E1317"/>
    <w:rsid w:val="007E23B6"/>
    <w:rsid w:val="007E24DC"/>
    <w:rsid w:val="007E40D8"/>
    <w:rsid w:val="007E4126"/>
    <w:rsid w:val="007E6681"/>
    <w:rsid w:val="007E6941"/>
    <w:rsid w:val="007E6AE4"/>
    <w:rsid w:val="007E6F71"/>
    <w:rsid w:val="007E75DD"/>
    <w:rsid w:val="007E76C6"/>
    <w:rsid w:val="007E7F57"/>
    <w:rsid w:val="007F2C09"/>
    <w:rsid w:val="007F3391"/>
    <w:rsid w:val="007F37A8"/>
    <w:rsid w:val="007F3E8A"/>
    <w:rsid w:val="007F4519"/>
    <w:rsid w:val="007F53AF"/>
    <w:rsid w:val="007F5455"/>
    <w:rsid w:val="007F5EFE"/>
    <w:rsid w:val="007F6C72"/>
    <w:rsid w:val="0080260C"/>
    <w:rsid w:val="00803229"/>
    <w:rsid w:val="0080452F"/>
    <w:rsid w:val="008045D2"/>
    <w:rsid w:val="0080603D"/>
    <w:rsid w:val="00807948"/>
    <w:rsid w:val="00807AB0"/>
    <w:rsid w:val="0081035F"/>
    <w:rsid w:val="008107BC"/>
    <w:rsid w:val="00810C8C"/>
    <w:rsid w:val="00811351"/>
    <w:rsid w:val="00813C6B"/>
    <w:rsid w:val="008141AD"/>
    <w:rsid w:val="008169E3"/>
    <w:rsid w:val="008202F2"/>
    <w:rsid w:val="00821B95"/>
    <w:rsid w:val="008223C5"/>
    <w:rsid w:val="00822EA1"/>
    <w:rsid w:val="00823234"/>
    <w:rsid w:val="00823BE1"/>
    <w:rsid w:val="00824D11"/>
    <w:rsid w:val="00825141"/>
    <w:rsid w:val="00825688"/>
    <w:rsid w:val="00825AD8"/>
    <w:rsid w:val="0082731F"/>
    <w:rsid w:val="00827524"/>
    <w:rsid w:val="008275A8"/>
    <w:rsid w:val="00827980"/>
    <w:rsid w:val="00830003"/>
    <w:rsid w:val="00831E8D"/>
    <w:rsid w:val="00831F62"/>
    <w:rsid w:val="0083388D"/>
    <w:rsid w:val="00833948"/>
    <w:rsid w:val="0083401D"/>
    <w:rsid w:val="00835A05"/>
    <w:rsid w:val="00836766"/>
    <w:rsid w:val="00837F55"/>
    <w:rsid w:val="008419E5"/>
    <w:rsid w:val="00841A00"/>
    <w:rsid w:val="0084279B"/>
    <w:rsid w:val="00842884"/>
    <w:rsid w:val="008431F6"/>
    <w:rsid w:val="00845AA2"/>
    <w:rsid w:val="00845E55"/>
    <w:rsid w:val="00846291"/>
    <w:rsid w:val="00846868"/>
    <w:rsid w:val="00847D01"/>
    <w:rsid w:val="0085004F"/>
    <w:rsid w:val="00851BBC"/>
    <w:rsid w:val="00852FAA"/>
    <w:rsid w:val="00853708"/>
    <w:rsid w:val="00853EEE"/>
    <w:rsid w:val="00854A24"/>
    <w:rsid w:val="00854EB5"/>
    <w:rsid w:val="0085648C"/>
    <w:rsid w:val="00857429"/>
    <w:rsid w:val="008578D6"/>
    <w:rsid w:val="00857D2A"/>
    <w:rsid w:val="00861DAD"/>
    <w:rsid w:val="00863CDC"/>
    <w:rsid w:val="00864BB7"/>
    <w:rsid w:val="00867121"/>
    <w:rsid w:val="00867C6A"/>
    <w:rsid w:val="00870F00"/>
    <w:rsid w:val="00872661"/>
    <w:rsid w:val="008732E1"/>
    <w:rsid w:val="0087470C"/>
    <w:rsid w:val="00874FE5"/>
    <w:rsid w:val="008757BB"/>
    <w:rsid w:val="0087676F"/>
    <w:rsid w:val="00876A1B"/>
    <w:rsid w:val="00876EB8"/>
    <w:rsid w:val="00877690"/>
    <w:rsid w:val="008812F8"/>
    <w:rsid w:val="00881BC0"/>
    <w:rsid w:val="0088251F"/>
    <w:rsid w:val="00882BF8"/>
    <w:rsid w:val="00883152"/>
    <w:rsid w:val="00883A5F"/>
    <w:rsid w:val="0088488B"/>
    <w:rsid w:val="00884B37"/>
    <w:rsid w:val="00884F38"/>
    <w:rsid w:val="00885321"/>
    <w:rsid w:val="00885563"/>
    <w:rsid w:val="00886E18"/>
    <w:rsid w:val="00887DE3"/>
    <w:rsid w:val="00887F1E"/>
    <w:rsid w:val="008903D3"/>
    <w:rsid w:val="008904D2"/>
    <w:rsid w:val="008920BD"/>
    <w:rsid w:val="0089328F"/>
    <w:rsid w:val="0089331A"/>
    <w:rsid w:val="008935C4"/>
    <w:rsid w:val="008952EC"/>
    <w:rsid w:val="00895553"/>
    <w:rsid w:val="00895CEE"/>
    <w:rsid w:val="008968C7"/>
    <w:rsid w:val="00897467"/>
    <w:rsid w:val="00897B34"/>
    <w:rsid w:val="008A245D"/>
    <w:rsid w:val="008A288D"/>
    <w:rsid w:val="008A2D05"/>
    <w:rsid w:val="008A34F7"/>
    <w:rsid w:val="008A4183"/>
    <w:rsid w:val="008A45F7"/>
    <w:rsid w:val="008A5010"/>
    <w:rsid w:val="008A518D"/>
    <w:rsid w:val="008A5DCC"/>
    <w:rsid w:val="008A6367"/>
    <w:rsid w:val="008A6448"/>
    <w:rsid w:val="008A6FF8"/>
    <w:rsid w:val="008A6FFB"/>
    <w:rsid w:val="008A724C"/>
    <w:rsid w:val="008A725F"/>
    <w:rsid w:val="008B08E0"/>
    <w:rsid w:val="008B0A4B"/>
    <w:rsid w:val="008B0C38"/>
    <w:rsid w:val="008B2952"/>
    <w:rsid w:val="008B4729"/>
    <w:rsid w:val="008B4A41"/>
    <w:rsid w:val="008B4D35"/>
    <w:rsid w:val="008B5A44"/>
    <w:rsid w:val="008B6009"/>
    <w:rsid w:val="008B78C9"/>
    <w:rsid w:val="008C0F2C"/>
    <w:rsid w:val="008C1223"/>
    <w:rsid w:val="008C1C34"/>
    <w:rsid w:val="008C1CB5"/>
    <w:rsid w:val="008C2C4C"/>
    <w:rsid w:val="008C4E19"/>
    <w:rsid w:val="008C6C7D"/>
    <w:rsid w:val="008C6E28"/>
    <w:rsid w:val="008C7586"/>
    <w:rsid w:val="008C7630"/>
    <w:rsid w:val="008C78C2"/>
    <w:rsid w:val="008D08FE"/>
    <w:rsid w:val="008D18F8"/>
    <w:rsid w:val="008D1C61"/>
    <w:rsid w:val="008D20DF"/>
    <w:rsid w:val="008D4465"/>
    <w:rsid w:val="008D447B"/>
    <w:rsid w:val="008D5A64"/>
    <w:rsid w:val="008E038E"/>
    <w:rsid w:val="008E03FE"/>
    <w:rsid w:val="008E0462"/>
    <w:rsid w:val="008E0482"/>
    <w:rsid w:val="008E0527"/>
    <w:rsid w:val="008E291D"/>
    <w:rsid w:val="008E34C4"/>
    <w:rsid w:val="008E4BBC"/>
    <w:rsid w:val="008E5094"/>
    <w:rsid w:val="008E5D07"/>
    <w:rsid w:val="008E71D0"/>
    <w:rsid w:val="008E7648"/>
    <w:rsid w:val="008E781A"/>
    <w:rsid w:val="008E78EA"/>
    <w:rsid w:val="008F0104"/>
    <w:rsid w:val="008F03F2"/>
    <w:rsid w:val="008F0884"/>
    <w:rsid w:val="008F0E3E"/>
    <w:rsid w:val="008F2E38"/>
    <w:rsid w:val="008F3319"/>
    <w:rsid w:val="008F3811"/>
    <w:rsid w:val="008F3DFA"/>
    <w:rsid w:val="008F57C4"/>
    <w:rsid w:val="008F6223"/>
    <w:rsid w:val="008F694A"/>
    <w:rsid w:val="008F6B0E"/>
    <w:rsid w:val="008F6B43"/>
    <w:rsid w:val="008F6EE8"/>
    <w:rsid w:val="008F7A61"/>
    <w:rsid w:val="00901049"/>
    <w:rsid w:val="00901E70"/>
    <w:rsid w:val="0090241C"/>
    <w:rsid w:val="00903157"/>
    <w:rsid w:val="0090317A"/>
    <w:rsid w:val="009031C8"/>
    <w:rsid w:val="009031EC"/>
    <w:rsid w:val="00904F69"/>
    <w:rsid w:val="0090738F"/>
    <w:rsid w:val="00907495"/>
    <w:rsid w:val="00907DF8"/>
    <w:rsid w:val="0091021F"/>
    <w:rsid w:val="00911BA7"/>
    <w:rsid w:val="00912C94"/>
    <w:rsid w:val="00912FBD"/>
    <w:rsid w:val="00913DBC"/>
    <w:rsid w:val="00913EDE"/>
    <w:rsid w:val="00914050"/>
    <w:rsid w:val="009141CB"/>
    <w:rsid w:val="00914353"/>
    <w:rsid w:val="00914C80"/>
    <w:rsid w:val="009153F0"/>
    <w:rsid w:val="00915556"/>
    <w:rsid w:val="009171FD"/>
    <w:rsid w:val="00917998"/>
    <w:rsid w:val="00920159"/>
    <w:rsid w:val="009202E9"/>
    <w:rsid w:val="00920306"/>
    <w:rsid w:val="0092069F"/>
    <w:rsid w:val="00920FC3"/>
    <w:rsid w:val="009210E6"/>
    <w:rsid w:val="0092121E"/>
    <w:rsid w:val="00921612"/>
    <w:rsid w:val="00921633"/>
    <w:rsid w:val="00921A48"/>
    <w:rsid w:val="00922247"/>
    <w:rsid w:val="00922ADD"/>
    <w:rsid w:val="009240EF"/>
    <w:rsid w:val="00924693"/>
    <w:rsid w:val="0092469B"/>
    <w:rsid w:val="00925405"/>
    <w:rsid w:val="00925D8D"/>
    <w:rsid w:val="00926AB3"/>
    <w:rsid w:val="0092744A"/>
    <w:rsid w:val="00930BD9"/>
    <w:rsid w:val="00931A3A"/>
    <w:rsid w:val="00931A9F"/>
    <w:rsid w:val="00931CD4"/>
    <w:rsid w:val="00933610"/>
    <w:rsid w:val="00934A22"/>
    <w:rsid w:val="00936401"/>
    <w:rsid w:val="009364FE"/>
    <w:rsid w:val="00937F32"/>
    <w:rsid w:val="00940108"/>
    <w:rsid w:val="009413EE"/>
    <w:rsid w:val="00941F37"/>
    <w:rsid w:val="009424F7"/>
    <w:rsid w:val="0094263B"/>
    <w:rsid w:val="0094352E"/>
    <w:rsid w:val="00943C48"/>
    <w:rsid w:val="00945EE9"/>
    <w:rsid w:val="00946011"/>
    <w:rsid w:val="00946840"/>
    <w:rsid w:val="00946F3E"/>
    <w:rsid w:val="00947557"/>
    <w:rsid w:val="00947762"/>
    <w:rsid w:val="00947884"/>
    <w:rsid w:val="00951E9E"/>
    <w:rsid w:val="00952440"/>
    <w:rsid w:val="00954024"/>
    <w:rsid w:val="00954F00"/>
    <w:rsid w:val="0095551D"/>
    <w:rsid w:val="00955C7B"/>
    <w:rsid w:val="00955D57"/>
    <w:rsid w:val="009560A0"/>
    <w:rsid w:val="009564E3"/>
    <w:rsid w:val="0095679A"/>
    <w:rsid w:val="00956AF1"/>
    <w:rsid w:val="0095753A"/>
    <w:rsid w:val="00957B00"/>
    <w:rsid w:val="00961C5D"/>
    <w:rsid w:val="00962E4A"/>
    <w:rsid w:val="00963B8A"/>
    <w:rsid w:val="009642CB"/>
    <w:rsid w:val="00964766"/>
    <w:rsid w:val="0096519F"/>
    <w:rsid w:val="00966ED9"/>
    <w:rsid w:val="00970AED"/>
    <w:rsid w:val="009728AA"/>
    <w:rsid w:val="00972BF4"/>
    <w:rsid w:val="00972CBF"/>
    <w:rsid w:val="0097374E"/>
    <w:rsid w:val="00973EB4"/>
    <w:rsid w:val="0097413B"/>
    <w:rsid w:val="009746DE"/>
    <w:rsid w:val="00974C0C"/>
    <w:rsid w:val="00976198"/>
    <w:rsid w:val="0098030F"/>
    <w:rsid w:val="009804D5"/>
    <w:rsid w:val="009808A9"/>
    <w:rsid w:val="00980DEB"/>
    <w:rsid w:val="00980E27"/>
    <w:rsid w:val="00981557"/>
    <w:rsid w:val="009840C6"/>
    <w:rsid w:val="00984493"/>
    <w:rsid w:val="009849E1"/>
    <w:rsid w:val="00986002"/>
    <w:rsid w:val="009868F3"/>
    <w:rsid w:val="0099026E"/>
    <w:rsid w:val="00991895"/>
    <w:rsid w:val="009941F8"/>
    <w:rsid w:val="00994404"/>
    <w:rsid w:val="009957E9"/>
    <w:rsid w:val="00996991"/>
    <w:rsid w:val="00996BDC"/>
    <w:rsid w:val="009979B9"/>
    <w:rsid w:val="00997A56"/>
    <w:rsid w:val="009A0667"/>
    <w:rsid w:val="009A1ADC"/>
    <w:rsid w:val="009A1D7D"/>
    <w:rsid w:val="009A3189"/>
    <w:rsid w:val="009A34CE"/>
    <w:rsid w:val="009A3DB1"/>
    <w:rsid w:val="009A4822"/>
    <w:rsid w:val="009A5459"/>
    <w:rsid w:val="009A5713"/>
    <w:rsid w:val="009A5DD6"/>
    <w:rsid w:val="009A6066"/>
    <w:rsid w:val="009A695B"/>
    <w:rsid w:val="009A710B"/>
    <w:rsid w:val="009B0DCF"/>
    <w:rsid w:val="009B13E2"/>
    <w:rsid w:val="009B1525"/>
    <w:rsid w:val="009B26C4"/>
    <w:rsid w:val="009B2B43"/>
    <w:rsid w:val="009B3247"/>
    <w:rsid w:val="009B430A"/>
    <w:rsid w:val="009B6291"/>
    <w:rsid w:val="009C0F36"/>
    <w:rsid w:val="009C1AC4"/>
    <w:rsid w:val="009C1C35"/>
    <w:rsid w:val="009C40C6"/>
    <w:rsid w:val="009C4DC7"/>
    <w:rsid w:val="009C4FF2"/>
    <w:rsid w:val="009C5B50"/>
    <w:rsid w:val="009C5DAA"/>
    <w:rsid w:val="009C6076"/>
    <w:rsid w:val="009C6682"/>
    <w:rsid w:val="009C715A"/>
    <w:rsid w:val="009C7FCE"/>
    <w:rsid w:val="009D049C"/>
    <w:rsid w:val="009D15B4"/>
    <w:rsid w:val="009D1D37"/>
    <w:rsid w:val="009D42FC"/>
    <w:rsid w:val="009D5A00"/>
    <w:rsid w:val="009D60D8"/>
    <w:rsid w:val="009E06EB"/>
    <w:rsid w:val="009E15AF"/>
    <w:rsid w:val="009E19E3"/>
    <w:rsid w:val="009E2B3C"/>
    <w:rsid w:val="009E2F7E"/>
    <w:rsid w:val="009E3AEC"/>
    <w:rsid w:val="009E402D"/>
    <w:rsid w:val="009E4A45"/>
    <w:rsid w:val="009E5CFD"/>
    <w:rsid w:val="009E627F"/>
    <w:rsid w:val="009E6F14"/>
    <w:rsid w:val="009E7060"/>
    <w:rsid w:val="009E7976"/>
    <w:rsid w:val="009F0E41"/>
    <w:rsid w:val="009F1F85"/>
    <w:rsid w:val="009F2DAB"/>
    <w:rsid w:val="009F3691"/>
    <w:rsid w:val="009F3CA3"/>
    <w:rsid w:val="009F4211"/>
    <w:rsid w:val="009F4255"/>
    <w:rsid w:val="009F4395"/>
    <w:rsid w:val="009F50E9"/>
    <w:rsid w:val="009F5398"/>
    <w:rsid w:val="009F692F"/>
    <w:rsid w:val="00A00330"/>
    <w:rsid w:val="00A006B0"/>
    <w:rsid w:val="00A00B7B"/>
    <w:rsid w:val="00A00E8A"/>
    <w:rsid w:val="00A0242C"/>
    <w:rsid w:val="00A02770"/>
    <w:rsid w:val="00A02D85"/>
    <w:rsid w:val="00A03FB0"/>
    <w:rsid w:val="00A05224"/>
    <w:rsid w:val="00A06173"/>
    <w:rsid w:val="00A063DE"/>
    <w:rsid w:val="00A068B0"/>
    <w:rsid w:val="00A07656"/>
    <w:rsid w:val="00A1080C"/>
    <w:rsid w:val="00A10DBE"/>
    <w:rsid w:val="00A110AB"/>
    <w:rsid w:val="00A114FD"/>
    <w:rsid w:val="00A11A60"/>
    <w:rsid w:val="00A12EFA"/>
    <w:rsid w:val="00A13A53"/>
    <w:rsid w:val="00A13D41"/>
    <w:rsid w:val="00A13F7B"/>
    <w:rsid w:val="00A14369"/>
    <w:rsid w:val="00A14778"/>
    <w:rsid w:val="00A14BB1"/>
    <w:rsid w:val="00A15126"/>
    <w:rsid w:val="00A174D1"/>
    <w:rsid w:val="00A174DA"/>
    <w:rsid w:val="00A2038F"/>
    <w:rsid w:val="00A2075D"/>
    <w:rsid w:val="00A20BAB"/>
    <w:rsid w:val="00A20C81"/>
    <w:rsid w:val="00A21577"/>
    <w:rsid w:val="00A21ED5"/>
    <w:rsid w:val="00A22407"/>
    <w:rsid w:val="00A22B8E"/>
    <w:rsid w:val="00A2358E"/>
    <w:rsid w:val="00A24204"/>
    <w:rsid w:val="00A2451A"/>
    <w:rsid w:val="00A245CA"/>
    <w:rsid w:val="00A2483D"/>
    <w:rsid w:val="00A24BA2"/>
    <w:rsid w:val="00A26076"/>
    <w:rsid w:val="00A26A26"/>
    <w:rsid w:val="00A27491"/>
    <w:rsid w:val="00A32610"/>
    <w:rsid w:val="00A32BEA"/>
    <w:rsid w:val="00A33A8A"/>
    <w:rsid w:val="00A346F8"/>
    <w:rsid w:val="00A355DF"/>
    <w:rsid w:val="00A35AF3"/>
    <w:rsid w:val="00A35C08"/>
    <w:rsid w:val="00A373F7"/>
    <w:rsid w:val="00A37881"/>
    <w:rsid w:val="00A41ED0"/>
    <w:rsid w:val="00A41F6C"/>
    <w:rsid w:val="00A427F0"/>
    <w:rsid w:val="00A43012"/>
    <w:rsid w:val="00A43C3D"/>
    <w:rsid w:val="00A442BE"/>
    <w:rsid w:val="00A450A6"/>
    <w:rsid w:val="00A4603D"/>
    <w:rsid w:val="00A46314"/>
    <w:rsid w:val="00A471F9"/>
    <w:rsid w:val="00A47A31"/>
    <w:rsid w:val="00A47E04"/>
    <w:rsid w:val="00A50C0B"/>
    <w:rsid w:val="00A516AE"/>
    <w:rsid w:val="00A53285"/>
    <w:rsid w:val="00A53FD3"/>
    <w:rsid w:val="00A563A6"/>
    <w:rsid w:val="00A56C9C"/>
    <w:rsid w:val="00A57A15"/>
    <w:rsid w:val="00A60221"/>
    <w:rsid w:val="00A6069F"/>
    <w:rsid w:val="00A624E8"/>
    <w:rsid w:val="00A62616"/>
    <w:rsid w:val="00A63391"/>
    <w:rsid w:val="00A638B0"/>
    <w:rsid w:val="00A64980"/>
    <w:rsid w:val="00A658ED"/>
    <w:rsid w:val="00A65AB6"/>
    <w:rsid w:val="00A65E43"/>
    <w:rsid w:val="00A673C5"/>
    <w:rsid w:val="00A67613"/>
    <w:rsid w:val="00A67A99"/>
    <w:rsid w:val="00A67FF7"/>
    <w:rsid w:val="00A70DEB"/>
    <w:rsid w:val="00A71BF8"/>
    <w:rsid w:val="00A72FEE"/>
    <w:rsid w:val="00A734AF"/>
    <w:rsid w:val="00A743FB"/>
    <w:rsid w:val="00A750EC"/>
    <w:rsid w:val="00A75484"/>
    <w:rsid w:val="00A75B02"/>
    <w:rsid w:val="00A7632F"/>
    <w:rsid w:val="00A76355"/>
    <w:rsid w:val="00A765C0"/>
    <w:rsid w:val="00A76AFE"/>
    <w:rsid w:val="00A7794B"/>
    <w:rsid w:val="00A800B0"/>
    <w:rsid w:val="00A811F4"/>
    <w:rsid w:val="00A83FD7"/>
    <w:rsid w:val="00A84AD3"/>
    <w:rsid w:val="00A85FDA"/>
    <w:rsid w:val="00A87B0A"/>
    <w:rsid w:val="00A90A46"/>
    <w:rsid w:val="00A90BDE"/>
    <w:rsid w:val="00A91095"/>
    <w:rsid w:val="00A91181"/>
    <w:rsid w:val="00A91477"/>
    <w:rsid w:val="00A91EC6"/>
    <w:rsid w:val="00A936E1"/>
    <w:rsid w:val="00A94397"/>
    <w:rsid w:val="00A95380"/>
    <w:rsid w:val="00A961A9"/>
    <w:rsid w:val="00AA04AD"/>
    <w:rsid w:val="00AA104E"/>
    <w:rsid w:val="00AA1453"/>
    <w:rsid w:val="00AA2716"/>
    <w:rsid w:val="00AA2959"/>
    <w:rsid w:val="00AA2982"/>
    <w:rsid w:val="00AA2F59"/>
    <w:rsid w:val="00AA4600"/>
    <w:rsid w:val="00AA470C"/>
    <w:rsid w:val="00AA476F"/>
    <w:rsid w:val="00AA5D11"/>
    <w:rsid w:val="00AA5D1A"/>
    <w:rsid w:val="00AA6CCA"/>
    <w:rsid w:val="00AA7BFA"/>
    <w:rsid w:val="00AB1787"/>
    <w:rsid w:val="00AB22EC"/>
    <w:rsid w:val="00AB2D70"/>
    <w:rsid w:val="00AB3909"/>
    <w:rsid w:val="00AB3A28"/>
    <w:rsid w:val="00AB4F99"/>
    <w:rsid w:val="00AB533B"/>
    <w:rsid w:val="00AB53C0"/>
    <w:rsid w:val="00AB56CD"/>
    <w:rsid w:val="00AB6DBB"/>
    <w:rsid w:val="00AC0748"/>
    <w:rsid w:val="00AC0A46"/>
    <w:rsid w:val="00AC138F"/>
    <w:rsid w:val="00AC1824"/>
    <w:rsid w:val="00AC18E1"/>
    <w:rsid w:val="00AC1E92"/>
    <w:rsid w:val="00AC4043"/>
    <w:rsid w:val="00AC50CC"/>
    <w:rsid w:val="00AC530C"/>
    <w:rsid w:val="00AC5E7E"/>
    <w:rsid w:val="00AC65BD"/>
    <w:rsid w:val="00AC69D9"/>
    <w:rsid w:val="00AD0F61"/>
    <w:rsid w:val="00AD14A7"/>
    <w:rsid w:val="00AD14EA"/>
    <w:rsid w:val="00AD246A"/>
    <w:rsid w:val="00AD2C97"/>
    <w:rsid w:val="00AD31B8"/>
    <w:rsid w:val="00AD5373"/>
    <w:rsid w:val="00AD5862"/>
    <w:rsid w:val="00AD61D4"/>
    <w:rsid w:val="00AD64E2"/>
    <w:rsid w:val="00AD77F1"/>
    <w:rsid w:val="00AD79DF"/>
    <w:rsid w:val="00AE06F0"/>
    <w:rsid w:val="00AE06F2"/>
    <w:rsid w:val="00AE0792"/>
    <w:rsid w:val="00AE1655"/>
    <w:rsid w:val="00AE222F"/>
    <w:rsid w:val="00AE29E5"/>
    <w:rsid w:val="00AE2A02"/>
    <w:rsid w:val="00AE373C"/>
    <w:rsid w:val="00AE3E8B"/>
    <w:rsid w:val="00AE4ADF"/>
    <w:rsid w:val="00AE539F"/>
    <w:rsid w:val="00AE58E6"/>
    <w:rsid w:val="00AE67F9"/>
    <w:rsid w:val="00AE7FD1"/>
    <w:rsid w:val="00AF0846"/>
    <w:rsid w:val="00AF0E53"/>
    <w:rsid w:val="00AF25DB"/>
    <w:rsid w:val="00AF2785"/>
    <w:rsid w:val="00AF3AE6"/>
    <w:rsid w:val="00AF41C6"/>
    <w:rsid w:val="00AF43CA"/>
    <w:rsid w:val="00AF4416"/>
    <w:rsid w:val="00AF5B43"/>
    <w:rsid w:val="00AF5EEF"/>
    <w:rsid w:val="00AF672B"/>
    <w:rsid w:val="00B005C0"/>
    <w:rsid w:val="00B0164E"/>
    <w:rsid w:val="00B0232A"/>
    <w:rsid w:val="00B02782"/>
    <w:rsid w:val="00B0369A"/>
    <w:rsid w:val="00B038C0"/>
    <w:rsid w:val="00B04C10"/>
    <w:rsid w:val="00B05CA5"/>
    <w:rsid w:val="00B066C1"/>
    <w:rsid w:val="00B07264"/>
    <w:rsid w:val="00B072A6"/>
    <w:rsid w:val="00B1063E"/>
    <w:rsid w:val="00B10E84"/>
    <w:rsid w:val="00B112E3"/>
    <w:rsid w:val="00B11524"/>
    <w:rsid w:val="00B122DB"/>
    <w:rsid w:val="00B12489"/>
    <w:rsid w:val="00B124BD"/>
    <w:rsid w:val="00B12DAB"/>
    <w:rsid w:val="00B132A0"/>
    <w:rsid w:val="00B1411E"/>
    <w:rsid w:val="00B143D0"/>
    <w:rsid w:val="00B14F59"/>
    <w:rsid w:val="00B161CD"/>
    <w:rsid w:val="00B16FBC"/>
    <w:rsid w:val="00B17904"/>
    <w:rsid w:val="00B20362"/>
    <w:rsid w:val="00B20439"/>
    <w:rsid w:val="00B22534"/>
    <w:rsid w:val="00B22714"/>
    <w:rsid w:val="00B23E69"/>
    <w:rsid w:val="00B2500E"/>
    <w:rsid w:val="00B25930"/>
    <w:rsid w:val="00B25C90"/>
    <w:rsid w:val="00B25ECE"/>
    <w:rsid w:val="00B27007"/>
    <w:rsid w:val="00B304A2"/>
    <w:rsid w:val="00B30F16"/>
    <w:rsid w:val="00B31E7F"/>
    <w:rsid w:val="00B33D0D"/>
    <w:rsid w:val="00B343FD"/>
    <w:rsid w:val="00B35732"/>
    <w:rsid w:val="00B3722E"/>
    <w:rsid w:val="00B37B49"/>
    <w:rsid w:val="00B37E45"/>
    <w:rsid w:val="00B409AD"/>
    <w:rsid w:val="00B41109"/>
    <w:rsid w:val="00B415C8"/>
    <w:rsid w:val="00B41F61"/>
    <w:rsid w:val="00B420AE"/>
    <w:rsid w:val="00B4234F"/>
    <w:rsid w:val="00B42835"/>
    <w:rsid w:val="00B42DCD"/>
    <w:rsid w:val="00B43969"/>
    <w:rsid w:val="00B43FCE"/>
    <w:rsid w:val="00B4420D"/>
    <w:rsid w:val="00B4437F"/>
    <w:rsid w:val="00B4490A"/>
    <w:rsid w:val="00B44B7B"/>
    <w:rsid w:val="00B4558B"/>
    <w:rsid w:val="00B45A49"/>
    <w:rsid w:val="00B460C7"/>
    <w:rsid w:val="00B47E32"/>
    <w:rsid w:val="00B50400"/>
    <w:rsid w:val="00B50AAA"/>
    <w:rsid w:val="00B50F06"/>
    <w:rsid w:val="00B51B87"/>
    <w:rsid w:val="00B526A6"/>
    <w:rsid w:val="00B5278B"/>
    <w:rsid w:val="00B52E42"/>
    <w:rsid w:val="00B53571"/>
    <w:rsid w:val="00B54170"/>
    <w:rsid w:val="00B54421"/>
    <w:rsid w:val="00B546F2"/>
    <w:rsid w:val="00B560AB"/>
    <w:rsid w:val="00B560D3"/>
    <w:rsid w:val="00B5789D"/>
    <w:rsid w:val="00B57DBB"/>
    <w:rsid w:val="00B60D13"/>
    <w:rsid w:val="00B60F52"/>
    <w:rsid w:val="00B63396"/>
    <w:rsid w:val="00B63C77"/>
    <w:rsid w:val="00B64934"/>
    <w:rsid w:val="00B64A7D"/>
    <w:rsid w:val="00B6538E"/>
    <w:rsid w:val="00B65E9F"/>
    <w:rsid w:val="00B6777A"/>
    <w:rsid w:val="00B67821"/>
    <w:rsid w:val="00B67E84"/>
    <w:rsid w:val="00B70208"/>
    <w:rsid w:val="00B70C3F"/>
    <w:rsid w:val="00B70CDA"/>
    <w:rsid w:val="00B717FB"/>
    <w:rsid w:val="00B71C44"/>
    <w:rsid w:val="00B722A6"/>
    <w:rsid w:val="00B740B5"/>
    <w:rsid w:val="00B74477"/>
    <w:rsid w:val="00B7497F"/>
    <w:rsid w:val="00B74C89"/>
    <w:rsid w:val="00B760D5"/>
    <w:rsid w:val="00B76140"/>
    <w:rsid w:val="00B76594"/>
    <w:rsid w:val="00B76C37"/>
    <w:rsid w:val="00B77E44"/>
    <w:rsid w:val="00B8050A"/>
    <w:rsid w:val="00B80632"/>
    <w:rsid w:val="00B80876"/>
    <w:rsid w:val="00B8096B"/>
    <w:rsid w:val="00B80E5A"/>
    <w:rsid w:val="00B81264"/>
    <w:rsid w:val="00B816A1"/>
    <w:rsid w:val="00B816B8"/>
    <w:rsid w:val="00B81F6E"/>
    <w:rsid w:val="00B82140"/>
    <w:rsid w:val="00B827D8"/>
    <w:rsid w:val="00B83287"/>
    <w:rsid w:val="00B8474C"/>
    <w:rsid w:val="00B85591"/>
    <w:rsid w:val="00B85890"/>
    <w:rsid w:val="00B86A8D"/>
    <w:rsid w:val="00B8749A"/>
    <w:rsid w:val="00B900E7"/>
    <w:rsid w:val="00B9099F"/>
    <w:rsid w:val="00B90B20"/>
    <w:rsid w:val="00B91505"/>
    <w:rsid w:val="00B91D75"/>
    <w:rsid w:val="00B92809"/>
    <w:rsid w:val="00B92960"/>
    <w:rsid w:val="00B942CC"/>
    <w:rsid w:val="00B94C0C"/>
    <w:rsid w:val="00B95076"/>
    <w:rsid w:val="00B9536F"/>
    <w:rsid w:val="00B96340"/>
    <w:rsid w:val="00BA1173"/>
    <w:rsid w:val="00BA3874"/>
    <w:rsid w:val="00BA4065"/>
    <w:rsid w:val="00BA4355"/>
    <w:rsid w:val="00BA65AB"/>
    <w:rsid w:val="00BA6828"/>
    <w:rsid w:val="00BA7ABC"/>
    <w:rsid w:val="00BA7AE3"/>
    <w:rsid w:val="00BB056A"/>
    <w:rsid w:val="00BB0D83"/>
    <w:rsid w:val="00BB119E"/>
    <w:rsid w:val="00BB1302"/>
    <w:rsid w:val="00BB2C3F"/>
    <w:rsid w:val="00BB3AE9"/>
    <w:rsid w:val="00BB47E8"/>
    <w:rsid w:val="00BB5199"/>
    <w:rsid w:val="00BB6450"/>
    <w:rsid w:val="00BB657F"/>
    <w:rsid w:val="00BB7468"/>
    <w:rsid w:val="00BB7890"/>
    <w:rsid w:val="00BB7A53"/>
    <w:rsid w:val="00BC160E"/>
    <w:rsid w:val="00BC256C"/>
    <w:rsid w:val="00BC3671"/>
    <w:rsid w:val="00BC621D"/>
    <w:rsid w:val="00BC6420"/>
    <w:rsid w:val="00BC7D23"/>
    <w:rsid w:val="00BD0077"/>
    <w:rsid w:val="00BD18AA"/>
    <w:rsid w:val="00BD2EC8"/>
    <w:rsid w:val="00BD3802"/>
    <w:rsid w:val="00BD388F"/>
    <w:rsid w:val="00BD449D"/>
    <w:rsid w:val="00BD485A"/>
    <w:rsid w:val="00BD587B"/>
    <w:rsid w:val="00BD7462"/>
    <w:rsid w:val="00BE007D"/>
    <w:rsid w:val="00BE104B"/>
    <w:rsid w:val="00BE1488"/>
    <w:rsid w:val="00BE37F2"/>
    <w:rsid w:val="00BE3E2C"/>
    <w:rsid w:val="00BE507D"/>
    <w:rsid w:val="00BE7742"/>
    <w:rsid w:val="00BE797C"/>
    <w:rsid w:val="00BF0129"/>
    <w:rsid w:val="00BF02EE"/>
    <w:rsid w:val="00BF0325"/>
    <w:rsid w:val="00BF047B"/>
    <w:rsid w:val="00BF1003"/>
    <w:rsid w:val="00BF11F6"/>
    <w:rsid w:val="00BF2722"/>
    <w:rsid w:val="00BF29C5"/>
    <w:rsid w:val="00BF31E9"/>
    <w:rsid w:val="00BF35CB"/>
    <w:rsid w:val="00BF3B2E"/>
    <w:rsid w:val="00BF3CF2"/>
    <w:rsid w:val="00BF3D67"/>
    <w:rsid w:val="00BF4287"/>
    <w:rsid w:val="00BF5496"/>
    <w:rsid w:val="00BF6A66"/>
    <w:rsid w:val="00BF6EF6"/>
    <w:rsid w:val="00BF70F8"/>
    <w:rsid w:val="00BF766E"/>
    <w:rsid w:val="00C00995"/>
    <w:rsid w:val="00C01353"/>
    <w:rsid w:val="00C01659"/>
    <w:rsid w:val="00C01905"/>
    <w:rsid w:val="00C03CF1"/>
    <w:rsid w:val="00C03F8F"/>
    <w:rsid w:val="00C0500D"/>
    <w:rsid w:val="00C06FFA"/>
    <w:rsid w:val="00C0700B"/>
    <w:rsid w:val="00C071B3"/>
    <w:rsid w:val="00C0724C"/>
    <w:rsid w:val="00C07EFF"/>
    <w:rsid w:val="00C10A64"/>
    <w:rsid w:val="00C110ED"/>
    <w:rsid w:val="00C1144A"/>
    <w:rsid w:val="00C11D3B"/>
    <w:rsid w:val="00C1251B"/>
    <w:rsid w:val="00C12545"/>
    <w:rsid w:val="00C127F8"/>
    <w:rsid w:val="00C13039"/>
    <w:rsid w:val="00C144E3"/>
    <w:rsid w:val="00C14936"/>
    <w:rsid w:val="00C167B1"/>
    <w:rsid w:val="00C16F69"/>
    <w:rsid w:val="00C17CCB"/>
    <w:rsid w:val="00C20178"/>
    <w:rsid w:val="00C20330"/>
    <w:rsid w:val="00C22408"/>
    <w:rsid w:val="00C22699"/>
    <w:rsid w:val="00C23EF5"/>
    <w:rsid w:val="00C23FF0"/>
    <w:rsid w:val="00C26599"/>
    <w:rsid w:val="00C26AEE"/>
    <w:rsid w:val="00C26D12"/>
    <w:rsid w:val="00C27778"/>
    <w:rsid w:val="00C27CA2"/>
    <w:rsid w:val="00C303EB"/>
    <w:rsid w:val="00C305B5"/>
    <w:rsid w:val="00C30880"/>
    <w:rsid w:val="00C30D94"/>
    <w:rsid w:val="00C31890"/>
    <w:rsid w:val="00C31ED6"/>
    <w:rsid w:val="00C32925"/>
    <w:rsid w:val="00C33131"/>
    <w:rsid w:val="00C33363"/>
    <w:rsid w:val="00C33689"/>
    <w:rsid w:val="00C33AD6"/>
    <w:rsid w:val="00C33BEF"/>
    <w:rsid w:val="00C342F6"/>
    <w:rsid w:val="00C34C98"/>
    <w:rsid w:val="00C35E9A"/>
    <w:rsid w:val="00C366B4"/>
    <w:rsid w:val="00C36CA8"/>
    <w:rsid w:val="00C36F5C"/>
    <w:rsid w:val="00C40084"/>
    <w:rsid w:val="00C40453"/>
    <w:rsid w:val="00C40C58"/>
    <w:rsid w:val="00C40FC4"/>
    <w:rsid w:val="00C419CF"/>
    <w:rsid w:val="00C433E4"/>
    <w:rsid w:val="00C456D1"/>
    <w:rsid w:val="00C4741A"/>
    <w:rsid w:val="00C47A2B"/>
    <w:rsid w:val="00C47D2D"/>
    <w:rsid w:val="00C47E6B"/>
    <w:rsid w:val="00C50772"/>
    <w:rsid w:val="00C50921"/>
    <w:rsid w:val="00C51403"/>
    <w:rsid w:val="00C51471"/>
    <w:rsid w:val="00C5198E"/>
    <w:rsid w:val="00C536D8"/>
    <w:rsid w:val="00C55540"/>
    <w:rsid w:val="00C55DC5"/>
    <w:rsid w:val="00C55EC3"/>
    <w:rsid w:val="00C57B4A"/>
    <w:rsid w:val="00C60725"/>
    <w:rsid w:val="00C61B2D"/>
    <w:rsid w:val="00C61F67"/>
    <w:rsid w:val="00C64139"/>
    <w:rsid w:val="00C659A6"/>
    <w:rsid w:val="00C66C9F"/>
    <w:rsid w:val="00C66D11"/>
    <w:rsid w:val="00C66E60"/>
    <w:rsid w:val="00C6755A"/>
    <w:rsid w:val="00C675C3"/>
    <w:rsid w:val="00C701D8"/>
    <w:rsid w:val="00C72039"/>
    <w:rsid w:val="00C72AA1"/>
    <w:rsid w:val="00C74400"/>
    <w:rsid w:val="00C758E1"/>
    <w:rsid w:val="00C75DC4"/>
    <w:rsid w:val="00C75EE5"/>
    <w:rsid w:val="00C76729"/>
    <w:rsid w:val="00C770D9"/>
    <w:rsid w:val="00C77108"/>
    <w:rsid w:val="00C77EC2"/>
    <w:rsid w:val="00C801F8"/>
    <w:rsid w:val="00C80E20"/>
    <w:rsid w:val="00C81B9C"/>
    <w:rsid w:val="00C83717"/>
    <w:rsid w:val="00C86478"/>
    <w:rsid w:val="00C86D23"/>
    <w:rsid w:val="00C86F68"/>
    <w:rsid w:val="00C9068E"/>
    <w:rsid w:val="00C909FC"/>
    <w:rsid w:val="00C91FA9"/>
    <w:rsid w:val="00C92594"/>
    <w:rsid w:val="00C9369D"/>
    <w:rsid w:val="00C93838"/>
    <w:rsid w:val="00C9440D"/>
    <w:rsid w:val="00C947F7"/>
    <w:rsid w:val="00C94F3E"/>
    <w:rsid w:val="00C958CB"/>
    <w:rsid w:val="00CA0172"/>
    <w:rsid w:val="00CA081A"/>
    <w:rsid w:val="00CA1627"/>
    <w:rsid w:val="00CA2E8A"/>
    <w:rsid w:val="00CA3022"/>
    <w:rsid w:val="00CA389A"/>
    <w:rsid w:val="00CA4B9D"/>
    <w:rsid w:val="00CA562C"/>
    <w:rsid w:val="00CA6024"/>
    <w:rsid w:val="00CA78C0"/>
    <w:rsid w:val="00CA7C5D"/>
    <w:rsid w:val="00CB011A"/>
    <w:rsid w:val="00CB02C2"/>
    <w:rsid w:val="00CB108B"/>
    <w:rsid w:val="00CB11C1"/>
    <w:rsid w:val="00CB1779"/>
    <w:rsid w:val="00CB22DB"/>
    <w:rsid w:val="00CB2CFD"/>
    <w:rsid w:val="00CB32A7"/>
    <w:rsid w:val="00CB3564"/>
    <w:rsid w:val="00CB442E"/>
    <w:rsid w:val="00CB4836"/>
    <w:rsid w:val="00CB4A2E"/>
    <w:rsid w:val="00CB5B38"/>
    <w:rsid w:val="00CB6C60"/>
    <w:rsid w:val="00CB6EE4"/>
    <w:rsid w:val="00CB7945"/>
    <w:rsid w:val="00CC009C"/>
    <w:rsid w:val="00CC0EC2"/>
    <w:rsid w:val="00CC1029"/>
    <w:rsid w:val="00CC14C9"/>
    <w:rsid w:val="00CC27CE"/>
    <w:rsid w:val="00CC2E0C"/>
    <w:rsid w:val="00CC3756"/>
    <w:rsid w:val="00CC3D3C"/>
    <w:rsid w:val="00CC4202"/>
    <w:rsid w:val="00CC47DE"/>
    <w:rsid w:val="00CC6CF7"/>
    <w:rsid w:val="00CC783B"/>
    <w:rsid w:val="00CD04FF"/>
    <w:rsid w:val="00CD17C5"/>
    <w:rsid w:val="00CD1FB4"/>
    <w:rsid w:val="00CD20F2"/>
    <w:rsid w:val="00CD2962"/>
    <w:rsid w:val="00CD5B25"/>
    <w:rsid w:val="00CD607F"/>
    <w:rsid w:val="00CD75C5"/>
    <w:rsid w:val="00CD7889"/>
    <w:rsid w:val="00CD7A97"/>
    <w:rsid w:val="00CD7E45"/>
    <w:rsid w:val="00CE0243"/>
    <w:rsid w:val="00CE193E"/>
    <w:rsid w:val="00CE197F"/>
    <w:rsid w:val="00CE20D5"/>
    <w:rsid w:val="00CE265C"/>
    <w:rsid w:val="00CE26A5"/>
    <w:rsid w:val="00CE27AE"/>
    <w:rsid w:val="00CE2FB2"/>
    <w:rsid w:val="00CE3202"/>
    <w:rsid w:val="00CE4C98"/>
    <w:rsid w:val="00CE65AF"/>
    <w:rsid w:val="00CE6673"/>
    <w:rsid w:val="00CE6AED"/>
    <w:rsid w:val="00CE715A"/>
    <w:rsid w:val="00CF2179"/>
    <w:rsid w:val="00CF3590"/>
    <w:rsid w:val="00CF60B3"/>
    <w:rsid w:val="00CF61A8"/>
    <w:rsid w:val="00CF62C9"/>
    <w:rsid w:val="00CF6BD5"/>
    <w:rsid w:val="00CF75A1"/>
    <w:rsid w:val="00CF7D53"/>
    <w:rsid w:val="00CF7E38"/>
    <w:rsid w:val="00D00A86"/>
    <w:rsid w:val="00D00BB1"/>
    <w:rsid w:val="00D01113"/>
    <w:rsid w:val="00D01E46"/>
    <w:rsid w:val="00D02AE7"/>
    <w:rsid w:val="00D02E8C"/>
    <w:rsid w:val="00D03347"/>
    <w:rsid w:val="00D04F2C"/>
    <w:rsid w:val="00D051DC"/>
    <w:rsid w:val="00D05708"/>
    <w:rsid w:val="00D05C42"/>
    <w:rsid w:val="00D07239"/>
    <w:rsid w:val="00D10E57"/>
    <w:rsid w:val="00D10F4B"/>
    <w:rsid w:val="00D12542"/>
    <w:rsid w:val="00D13708"/>
    <w:rsid w:val="00D138C8"/>
    <w:rsid w:val="00D13CA0"/>
    <w:rsid w:val="00D14131"/>
    <w:rsid w:val="00D1455F"/>
    <w:rsid w:val="00D15B69"/>
    <w:rsid w:val="00D17A90"/>
    <w:rsid w:val="00D20268"/>
    <w:rsid w:val="00D208BD"/>
    <w:rsid w:val="00D20BC7"/>
    <w:rsid w:val="00D20F39"/>
    <w:rsid w:val="00D21165"/>
    <w:rsid w:val="00D2172E"/>
    <w:rsid w:val="00D21FE7"/>
    <w:rsid w:val="00D2206E"/>
    <w:rsid w:val="00D22A62"/>
    <w:rsid w:val="00D238D1"/>
    <w:rsid w:val="00D255FA"/>
    <w:rsid w:val="00D264AC"/>
    <w:rsid w:val="00D27B1F"/>
    <w:rsid w:val="00D27BA1"/>
    <w:rsid w:val="00D31923"/>
    <w:rsid w:val="00D31C88"/>
    <w:rsid w:val="00D32873"/>
    <w:rsid w:val="00D32E82"/>
    <w:rsid w:val="00D32F1C"/>
    <w:rsid w:val="00D32FD1"/>
    <w:rsid w:val="00D32FDF"/>
    <w:rsid w:val="00D36FA1"/>
    <w:rsid w:val="00D372B2"/>
    <w:rsid w:val="00D37723"/>
    <w:rsid w:val="00D4023D"/>
    <w:rsid w:val="00D411BD"/>
    <w:rsid w:val="00D4132A"/>
    <w:rsid w:val="00D419B7"/>
    <w:rsid w:val="00D41F8F"/>
    <w:rsid w:val="00D4304F"/>
    <w:rsid w:val="00D43C73"/>
    <w:rsid w:val="00D4411C"/>
    <w:rsid w:val="00D44159"/>
    <w:rsid w:val="00D4432C"/>
    <w:rsid w:val="00D4462D"/>
    <w:rsid w:val="00D44D38"/>
    <w:rsid w:val="00D44F79"/>
    <w:rsid w:val="00D452BC"/>
    <w:rsid w:val="00D46610"/>
    <w:rsid w:val="00D47183"/>
    <w:rsid w:val="00D471B0"/>
    <w:rsid w:val="00D5003C"/>
    <w:rsid w:val="00D5105D"/>
    <w:rsid w:val="00D513BE"/>
    <w:rsid w:val="00D517D5"/>
    <w:rsid w:val="00D5194A"/>
    <w:rsid w:val="00D51DE2"/>
    <w:rsid w:val="00D53193"/>
    <w:rsid w:val="00D5357B"/>
    <w:rsid w:val="00D53EF1"/>
    <w:rsid w:val="00D54393"/>
    <w:rsid w:val="00D54D14"/>
    <w:rsid w:val="00D54F5B"/>
    <w:rsid w:val="00D554DF"/>
    <w:rsid w:val="00D55700"/>
    <w:rsid w:val="00D566DA"/>
    <w:rsid w:val="00D573F2"/>
    <w:rsid w:val="00D575B9"/>
    <w:rsid w:val="00D579DA"/>
    <w:rsid w:val="00D602F9"/>
    <w:rsid w:val="00D604DF"/>
    <w:rsid w:val="00D60AAD"/>
    <w:rsid w:val="00D60CEC"/>
    <w:rsid w:val="00D620BE"/>
    <w:rsid w:val="00D63584"/>
    <w:rsid w:val="00D6377F"/>
    <w:rsid w:val="00D64F50"/>
    <w:rsid w:val="00D65BCC"/>
    <w:rsid w:val="00D6627A"/>
    <w:rsid w:val="00D66D50"/>
    <w:rsid w:val="00D67C90"/>
    <w:rsid w:val="00D67F76"/>
    <w:rsid w:val="00D70995"/>
    <w:rsid w:val="00D70A04"/>
    <w:rsid w:val="00D71BA6"/>
    <w:rsid w:val="00D727D9"/>
    <w:rsid w:val="00D7283F"/>
    <w:rsid w:val="00D7293F"/>
    <w:rsid w:val="00D72BF0"/>
    <w:rsid w:val="00D74858"/>
    <w:rsid w:val="00D7511B"/>
    <w:rsid w:val="00D75E1E"/>
    <w:rsid w:val="00D75E7F"/>
    <w:rsid w:val="00D772F8"/>
    <w:rsid w:val="00D77521"/>
    <w:rsid w:val="00D77795"/>
    <w:rsid w:val="00D778F5"/>
    <w:rsid w:val="00D82184"/>
    <w:rsid w:val="00D82CEC"/>
    <w:rsid w:val="00D82D44"/>
    <w:rsid w:val="00D82D6B"/>
    <w:rsid w:val="00D84104"/>
    <w:rsid w:val="00D85E02"/>
    <w:rsid w:val="00D862AE"/>
    <w:rsid w:val="00D86990"/>
    <w:rsid w:val="00D87BBA"/>
    <w:rsid w:val="00D900A7"/>
    <w:rsid w:val="00D90178"/>
    <w:rsid w:val="00D91157"/>
    <w:rsid w:val="00D9158A"/>
    <w:rsid w:val="00D91A90"/>
    <w:rsid w:val="00D91B2D"/>
    <w:rsid w:val="00D9210D"/>
    <w:rsid w:val="00D923EF"/>
    <w:rsid w:val="00D92C1A"/>
    <w:rsid w:val="00D93488"/>
    <w:rsid w:val="00D941F2"/>
    <w:rsid w:val="00D9492E"/>
    <w:rsid w:val="00D95A53"/>
    <w:rsid w:val="00D9611A"/>
    <w:rsid w:val="00D97B25"/>
    <w:rsid w:val="00D97BD8"/>
    <w:rsid w:val="00D97ED5"/>
    <w:rsid w:val="00DA1B7F"/>
    <w:rsid w:val="00DA1BF2"/>
    <w:rsid w:val="00DA257A"/>
    <w:rsid w:val="00DA2865"/>
    <w:rsid w:val="00DA2E5F"/>
    <w:rsid w:val="00DA30C1"/>
    <w:rsid w:val="00DA374B"/>
    <w:rsid w:val="00DA3A23"/>
    <w:rsid w:val="00DA4773"/>
    <w:rsid w:val="00DA510D"/>
    <w:rsid w:val="00DA5252"/>
    <w:rsid w:val="00DA5A22"/>
    <w:rsid w:val="00DA5D46"/>
    <w:rsid w:val="00DA6037"/>
    <w:rsid w:val="00DA6721"/>
    <w:rsid w:val="00DB07F2"/>
    <w:rsid w:val="00DB1058"/>
    <w:rsid w:val="00DB20FC"/>
    <w:rsid w:val="00DB245D"/>
    <w:rsid w:val="00DB3A47"/>
    <w:rsid w:val="00DB3C1A"/>
    <w:rsid w:val="00DB4ABB"/>
    <w:rsid w:val="00DB62C3"/>
    <w:rsid w:val="00DB69B0"/>
    <w:rsid w:val="00DB72C1"/>
    <w:rsid w:val="00DC1070"/>
    <w:rsid w:val="00DC1233"/>
    <w:rsid w:val="00DC1F6A"/>
    <w:rsid w:val="00DC1F75"/>
    <w:rsid w:val="00DC2420"/>
    <w:rsid w:val="00DC2A9F"/>
    <w:rsid w:val="00DC345D"/>
    <w:rsid w:val="00DC49A5"/>
    <w:rsid w:val="00DC4C79"/>
    <w:rsid w:val="00DC61DE"/>
    <w:rsid w:val="00DC748B"/>
    <w:rsid w:val="00DC7B0C"/>
    <w:rsid w:val="00DD0045"/>
    <w:rsid w:val="00DD041E"/>
    <w:rsid w:val="00DD06D8"/>
    <w:rsid w:val="00DD0EF9"/>
    <w:rsid w:val="00DD202D"/>
    <w:rsid w:val="00DD2E0F"/>
    <w:rsid w:val="00DD344D"/>
    <w:rsid w:val="00DD34E0"/>
    <w:rsid w:val="00DD4B0E"/>
    <w:rsid w:val="00DD50E4"/>
    <w:rsid w:val="00DD51A7"/>
    <w:rsid w:val="00DD6138"/>
    <w:rsid w:val="00DD703E"/>
    <w:rsid w:val="00DD71D3"/>
    <w:rsid w:val="00DD78E6"/>
    <w:rsid w:val="00DE1488"/>
    <w:rsid w:val="00DE1B14"/>
    <w:rsid w:val="00DE251E"/>
    <w:rsid w:val="00DE3206"/>
    <w:rsid w:val="00DE50CB"/>
    <w:rsid w:val="00DE5792"/>
    <w:rsid w:val="00DE5EF7"/>
    <w:rsid w:val="00DE6A44"/>
    <w:rsid w:val="00DE7BDD"/>
    <w:rsid w:val="00DF0321"/>
    <w:rsid w:val="00DF080F"/>
    <w:rsid w:val="00DF08EC"/>
    <w:rsid w:val="00DF0EDC"/>
    <w:rsid w:val="00DF1169"/>
    <w:rsid w:val="00DF1AD4"/>
    <w:rsid w:val="00DF1BB1"/>
    <w:rsid w:val="00DF2921"/>
    <w:rsid w:val="00DF3594"/>
    <w:rsid w:val="00DF37E4"/>
    <w:rsid w:val="00DF4E8F"/>
    <w:rsid w:val="00DF518E"/>
    <w:rsid w:val="00DF52CC"/>
    <w:rsid w:val="00DF544E"/>
    <w:rsid w:val="00DF5668"/>
    <w:rsid w:val="00DF5719"/>
    <w:rsid w:val="00DF59DF"/>
    <w:rsid w:val="00DF5B8C"/>
    <w:rsid w:val="00DF5DA3"/>
    <w:rsid w:val="00DF6A97"/>
    <w:rsid w:val="00DF76E2"/>
    <w:rsid w:val="00E00F07"/>
    <w:rsid w:val="00E013CE"/>
    <w:rsid w:val="00E01821"/>
    <w:rsid w:val="00E018B1"/>
    <w:rsid w:val="00E0301B"/>
    <w:rsid w:val="00E039A1"/>
    <w:rsid w:val="00E0401D"/>
    <w:rsid w:val="00E044D9"/>
    <w:rsid w:val="00E04735"/>
    <w:rsid w:val="00E054BD"/>
    <w:rsid w:val="00E0592D"/>
    <w:rsid w:val="00E05D40"/>
    <w:rsid w:val="00E0711A"/>
    <w:rsid w:val="00E102E0"/>
    <w:rsid w:val="00E10AA8"/>
    <w:rsid w:val="00E1201A"/>
    <w:rsid w:val="00E125B0"/>
    <w:rsid w:val="00E129B6"/>
    <w:rsid w:val="00E12A6C"/>
    <w:rsid w:val="00E12FBA"/>
    <w:rsid w:val="00E13460"/>
    <w:rsid w:val="00E134CA"/>
    <w:rsid w:val="00E139F9"/>
    <w:rsid w:val="00E13F30"/>
    <w:rsid w:val="00E15D1A"/>
    <w:rsid w:val="00E1660C"/>
    <w:rsid w:val="00E166EC"/>
    <w:rsid w:val="00E168CC"/>
    <w:rsid w:val="00E1738D"/>
    <w:rsid w:val="00E173EA"/>
    <w:rsid w:val="00E17D47"/>
    <w:rsid w:val="00E17DC2"/>
    <w:rsid w:val="00E203AD"/>
    <w:rsid w:val="00E20A63"/>
    <w:rsid w:val="00E20BF6"/>
    <w:rsid w:val="00E22C51"/>
    <w:rsid w:val="00E23A52"/>
    <w:rsid w:val="00E23AC0"/>
    <w:rsid w:val="00E2507B"/>
    <w:rsid w:val="00E25287"/>
    <w:rsid w:val="00E2573B"/>
    <w:rsid w:val="00E25B99"/>
    <w:rsid w:val="00E26243"/>
    <w:rsid w:val="00E26B8A"/>
    <w:rsid w:val="00E26BE4"/>
    <w:rsid w:val="00E26E82"/>
    <w:rsid w:val="00E31583"/>
    <w:rsid w:val="00E31FBA"/>
    <w:rsid w:val="00E324D7"/>
    <w:rsid w:val="00E32833"/>
    <w:rsid w:val="00E32B9C"/>
    <w:rsid w:val="00E33B34"/>
    <w:rsid w:val="00E35106"/>
    <w:rsid w:val="00E357B0"/>
    <w:rsid w:val="00E3600D"/>
    <w:rsid w:val="00E370CD"/>
    <w:rsid w:val="00E37370"/>
    <w:rsid w:val="00E37ACA"/>
    <w:rsid w:val="00E40495"/>
    <w:rsid w:val="00E40543"/>
    <w:rsid w:val="00E40A24"/>
    <w:rsid w:val="00E41036"/>
    <w:rsid w:val="00E416AF"/>
    <w:rsid w:val="00E42991"/>
    <w:rsid w:val="00E43802"/>
    <w:rsid w:val="00E439EB"/>
    <w:rsid w:val="00E43E27"/>
    <w:rsid w:val="00E44495"/>
    <w:rsid w:val="00E44DE2"/>
    <w:rsid w:val="00E45695"/>
    <w:rsid w:val="00E460AD"/>
    <w:rsid w:val="00E46950"/>
    <w:rsid w:val="00E47779"/>
    <w:rsid w:val="00E478CE"/>
    <w:rsid w:val="00E50D0B"/>
    <w:rsid w:val="00E50D84"/>
    <w:rsid w:val="00E512AC"/>
    <w:rsid w:val="00E518F1"/>
    <w:rsid w:val="00E52B6F"/>
    <w:rsid w:val="00E52BC7"/>
    <w:rsid w:val="00E52FAB"/>
    <w:rsid w:val="00E541D9"/>
    <w:rsid w:val="00E54EC9"/>
    <w:rsid w:val="00E5570A"/>
    <w:rsid w:val="00E557FD"/>
    <w:rsid w:val="00E55B75"/>
    <w:rsid w:val="00E55FDA"/>
    <w:rsid w:val="00E57366"/>
    <w:rsid w:val="00E57DFD"/>
    <w:rsid w:val="00E60494"/>
    <w:rsid w:val="00E60FD2"/>
    <w:rsid w:val="00E62CBD"/>
    <w:rsid w:val="00E636B2"/>
    <w:rsid w:val="00E64AE7"/>
    <w:rsid w:val="00E654E7"/>
    <w:rsid w:val="00E656F4"/>
    <w:rsid w:val="00E65AD8"/>
    <w:rsid w:val="00E66B32"/>
    <w:rsid w:val="00E67056"/>
    <w:rsid w:val="00E70223"/>
    <w:rsid w:val="00E71448"/>
    <w:rsid w:val="00E7189A"/>
    <w:rsid w:val="00E71C63"/>
    <w:rsid w:val="00E721B5"/>
    <w:rsid w:val="00E7478C"/>
    <w:rsid w:val="00E751CD"/>
    <w:rsid w:val="00E7552B"/>
    <w:rsid w:val="00E759EC"/>
    <w:rsid w:val="00E75AA5"/>
    <w:rsid w:val="00E75D68"/>
    <w:rsid w:val="00E77696"/>
    <w:rsid w:val="00E77819"/>
    <w:rsid w:val="00E8076B"/>
    <w:rsid w:val="00E81EC8"/>
    <w:rsid w:val="00E8277B"/>
    <w:rsid w:val="00E82932"/>
    <w:rsid w:val="00E83E32"/>
    <w:rsid w:val="00E841B5"/>
    <w:rsid w:val="00E843AF"/>
    <w:rsid w:val="00E84BB5"/>
    <w:rsid w:val="00E84EB2"/>
    <w:rsid w:val="00E855BC"/>
    <w:rsid w:val="00E86DAC"/>
    <w:rsid w:val="00E87FFB"/>
    <w:rsid w:val="00E9079B"/>
    <w:rsid w:val="00E916BC"/>
    <w:rsid w:val="00E92720"/>
    <w:rsid w:val="00E932F8"/>
    <w:rsid w:val="00E93A74"/>
    <w:rsid w:val="00E93F18"/>
    <w:rsid w:val="00E943C3"/>
    <w:rsid w:val="00E94841"/>
    <w:rsid w:val="00E94883"/>
    <w:rsid w:val="00E949C6"/>
    <w:rsid w:val="00E94CDC"/>
    <w:rsid w:val="00E96038"/>
    <w:rsid w:val="00E962D1"/>
    <w:rsid w:val="00E96373"/>
    <w:rsid w:val="00E97D66"/>
    <w:rsid w:val="00E97DF9"/>
    <w:rsid w:val="00EA0163"/>
    <w:rsid w:val="00EA0B43"/>
    <w:rsid w:val="00EA0F47"/>
    <w:rsid w:val="00EA135B"/>
    <w:rsid w:val="00EA2E6A"/>
    <w:rsid w:val="00EA2F1B"/>
    <w:rsid w:val="00EA309F"/>
    <w:rsid w:val="00EA341A"/>
    <w:rsid w:val="00EA387A"/>
    <w:rsid w:val="00EA3BD4"/>
    <w:rsid w:val="00EA40ED"/>
    <w:rsid w:val="00EA411D"/>
    <w:rsid w:val="00EA5081"/>
    <w:rsid w:val="00EA562F"/>
    <w:rsid w:val="00EA64E1"/>
    <w:rsid w:val="00EA687F"/>
    <w:rsid w:val="00EA7B1C"/>
    <w:rsid w:val="00EA7E30"/>
    <w:rsid w:val="00EA7ED2"/>
    <w:rsid w:val="00EB0997"/>
    <w:rsid w:val="00EB101C"/>
    <w:rsid w:val="00EB12A0"/>
    <w:rsid w:val="00EB141F"/>
    <w:rsid w:val="00EB208D"/>
    <w:rsid w:val="00EB3253"/>
    <w:rsid w:val="00EB3697"/>
    <w:rsid w:val="00EB3CD1"/>
    <w:rsid w:val="00EB3ED5"/>
    <w:rsid w:val="00EB4141"/>
    <w:rsid w:val="00EB497A"/>
    <w:rsid w:val="00EB4B1E"/>
    <w:rsid w:val="00EB4CA9"/>
    <w:rsid w:val="00EB5635"/>
    <w:rsid w:val="00EB624B"/>
    <w:rsid w:val="00EB74B7"/>
    <w:rsid w:val="00EB77AD"/>
    <w:rsid w:val="00EB7BC5"/>
    <w:rsid w:val="00EC0880"/>
    <w:rsid w:val="00EC0E0C"/>
    <w:rsid w:val="00EC12B3"/>
    <w:rsid w:val="00EC18FD"/>
    <w:rsid w:val="00EC215E"/>
    <w:rsid w:val="00EC2E28"/>
    <w:rsid w:val="00EC339D"/>
    <w:rsid w:val="00EC37E4"/>
    <w:rsid w:val="00EC3CE2"/>
    <w:rsid w:val="00EC3D6B"/>
    <w:rsid w:val="00EC4D78"/>
    <w:rsid w:val="00EC62F5"/>
    <w:rsid w:val="00EC7DBD"/>
    <w:rsid w:val="00ED024E"/>
    <w:rsid w:val="00ED05D4"/>
    <w:rsid w:val="00ED0E18"/>
    <w:rsid w:val="00ED0FD5"/>
    <w:rsid w:val="00ED11F6"/>
    <w:rsid w:val="00ED15DE"/>
    <w:rsid w:val="00ED24AD"/>
    <w:rsid w:val="00ED24BF"/>
    <w:rsid w:val="00ED2D96"/>
    <w:rsid w:val="00ED3034"/>
    <w:rsid w:val="00ED4105"/>
    <w:rsid w:val="00ED5C9C"/>
    <w:rsid w:val="00ED64C6"/>
    <w:rsid w:val="00ED6905"/>
    <w:rsid w:val="00ED6CE5"/>
    <w:rsid w:val="00ED749D"/>
    <w:rsid w:val="00ED798C"/>
    <w:rsid w:val="00ED7F91"/>
    <w:rsid w:val="00EE062C"/>
    <w:rsid w:val="00EE1547"/>
    <w:rsid w:val="00EE1F03"/>
    <w:rsid w:val="00EE23C9"/>
    <w:rsid w:val="00EE25FB"/>
    <w:rsid w:val="00EE2B25"/>
    <w:rsid w:val="00EE2D44"/>
    <w:rsid w:val="00EE30E1"/>
    <w:rsid w:val="00EE35B4"/>
    <w:rsid w:val="00EE378B"/>
    <w:rsid w:val="00EE53B6"/>
    <w:rsid w:val="00EE5848"/>
    <w:rsid w:val="00EE6562"/>
    <w:rsid w:val="00EE678C"/>
    <w:rsid w:val="00EE6D23"/>
    <w:rsid w:val="00EE70BB"/>
    <w:rsid w:val="00EE7165"/>
    <w:rsid w:val="00EE7740"/>
    <w:rsid w:val="00EF00D2"/>
    <w:rsid w:val="00EF0655"/>
    <w:rsid w:val="00EF07E2"/>
    <w:rsid w:val="00EF07F0"/>
    <w:rsid w:val="00EF153E"/>
    <w:rsid w:val="00EF18E2"/>
    <w:rsid w:val="00EF1B3F"/>
    <w:rsid w:val="00EF1EF5"/>
    <w:rsid w:val="00EF2A26"/>
    <w:rsid w:val="00EF3734"/>
    <w:rsid w:val="00EF3AC3"/>
    <w:rsid w:val="00EF5D3E"/>
    <w:rsid w:val="00EF6E8F"/>
    <w:rsid w:val="00EF7050"/>
    <w:rsid w:val="00EF78E7"/>
    <w:rsid w:val="00F000D2"/>
    <w:rsid w:val="00F0021D"/>
    <w:rsid w:val="00F00545"/>
    <w:rsid w:val="00F012F3"/>
    <w:rsid w:val="00F023D7"/>
    <w:rsid w:val="00F028F4"/>
    <w:rsid w:val="00F04379"/>
    <w:rsid w:val="00F06137"/>
    <w:rsid w:val="00F0625F"/>
    <w:rsid w:val="00F064AA"/>
    <w:rsid w:val="00F06939"/>
    <w:rsid w:val="00F07067"/>
    <w:rsid w:val="00F078A5"/>
    <w:rsid w:val="00F100BB"/>
    <w:rsid w:val="00F11255"/>
    <w:rsid w:val="00F130EF"/>
    <w:rsid w:val="00F141E3"/>
    <w:rsid w:val="00F14FEA"/>
    <w:rsid w:val="00F158A2"/>
    <w:rsid w:val="00F169DC"/>
    <w:rsid w:val="00F16F22"/>
    <w:rsid w:val="00F173F2"/>
    <w:rsid w:val="00F1799E"/>
    <w:rsid w:val="00F17BA5"/>
    <w:rsid w:val="00F17C43"/>
    <w:rsid w:val="00F2002C"/>
    <w:rsid w:val="00F20251"/>
    <w:rsid w:val="00F20801"/>
    <w:rsid w:val="00F20A14"/>
    <w:rsid w:val="00F227C4"/>
    <w:rsid w:val="00F239EE"/>
    <w:rsid w:val="00F2489C"/>
    <w:rsid w:val="00F24932"/>
    <w:rsid w:val="00F24BFD"/>
    <w:rsid w:val="00F25D4F"/>
    <w:rsid w:val="00F260D5"/>
    <w:rsid w:val="00F26DBD"/>
    <w:rsid w:val="00F275A5"/>
    <w:rsid w:val="00F27833"/>
    <w:rsid w:val="00F27B72"/>
    <w:rsid w:val="00F27CAB"/>
    <w:rsid w:val="00F300EC"/>
    <w:rsid w:val="00F30968"/>
    <w:rsid w:val="00F309BD"/>
    <w:rsid w:val="00F31979"/>
    <w:rsid w:val="00F320BD"/>
    <w:rsid w:val="00F3225C"/>
    <w:rsid w:val="00F328AE"/>
    <w:rsid w:val="00F32EEB"/>
    <w:rsid w:val="00F332C4"/>
    <w:rsid w:val="00F3428E"/>
    <w:rsid w:val="00F34607"/>
    <w:rsid w:val="00F3574B"/>
    <w:rsid w:val="00F3590E"/>
    <w:rsid w:val="00F359B9"/>
    <w:rsid w:val="00F3637F"/>
    <w:rsid w:val="00F402B1"/>
    <w:rsid w:val="00F40DF1"/>
    <w:rsid w:val="00F40FEC"/>
    <w:rsid w:val="00F417DE"/>
    <w:rsid w:val="00F4194C"/>
    <w:rsid w:val="00F431BE"/>
    <w:rsid w:val="00F43494"/>
    <w:rsid w:val="00F43BF4"/>
    <w:rsid w:val="00F43CB1"/>
    <w:rsid w:val="00F43E40"/>
    <w:rsid w:val="00F443BB"/>
    <w:rsid w:val="00F460F6"/>
    <w:rsid w:val="00F4626F"/>
    <w:rsid w:val="00F463C7"/>
    <w:rsid w:val="00F46F8C"/>
    <w:rsid w:val="00F47185"/>
    <w:rsid w:val="00F474B8"/>
    <w:rsid w:val="00F478D5"/>
    <w:rsid w:val="00F50E55"/>
    <w:rsid w:val="00F50FF8"/>
    <w:rsid w:val="00F5156B"/>
    <w:rsid w:val="00F52393"/>
    <w:rsid w:val="00F52993"/>
    <w:rsid w:val="00F5318A"/>
    <w:rsid w:val="00F53C5A"/>
    <w:rsid w:val="00F555B1"/>
    <w:rsid w:val="00F55681"/>
    <w:rsid w:val="00F55B21"/>
    <w:rsid w:val="00F57078"/>
    <w:rsid w:val="00F57624"/>
    <w:rsid w:val="00F60DF8"/>
    <w:rsid w:val="00F618AF"/>
    <w:rsid w:val="00F6385D"/>
    <w:rsid w:val="00F63C97"/>
    <w:rsid w:val="00F6400C"/>
    <w:rsid w:val="00F64107"/>
    <w:rsid w:val="00F64DDC"/>
    <w:rsid w:val="00F65081"/>
    <w:rsid w:val="00F654DD"/>
    <w:rsid w:val="00F66623"/>
    <w:rsid w:val="00F6705E"/>
    <w:rsid w:val="00F671DB"/>
    <w:rsid w:val="00F6730C"/>
    <w:rsid w:val="00F67693"/>
    <w:rsid w:val="00F70197"/>
    <w:rsid w:val="00F70888"/>
    <w:rsid w:val="00F70ED1"/>
    <w:rsid w:val="00F712E9"/>
    <w:rsid w:val="00F713C7"/>
    <w:rsid w:val="00F717D0"/>
    <w:rsid w:val="00F71EF6"/>
    <w:rsid w:val="00F74661"/>
    <w:rsid w:val="00F75029"/>
    <w:rsid w:val="00F75E17"/>
    <w:rsid w:val="00F762D7"/>
    <w:rsid w:val="00F76CCF"/>
    <w:rsid w:val="00F76FB2"/>
    <w:rsid w:val="00F77050"/>
    <w:rsid w:val="00F7709A"/>
    <w:rsid w:val="00F77220"/>
    <w:rsid w:val="00F8040D"/>
    <w:rsid w:val="00F80D4A"/>
    <w:rsid w:val="00F8144B"/>
    <w:rsid w:val="00F817A1"/>
    <w:rsid w:val="00F831A8"/>
    <w:rsid w:val="00F849A3"/>
    <w:rsid w:val="00F85142"/>
    <w:rsid w:val="00F853E3"/>
    <w:rsid w:val="00F853E8"/>
    <w:rsid w:val="00F86A3B"/>
    <w:rsid w:val="00F8775F"/>
    <w:rsid w:val="00F87851"/>
    <w:rsid w:val="00F9002D"/>
    <w:rsid w:val="00F92595"/>
    <w:rsid w:val="00F925CA"/>
    <w:rsid w:val="00F92AC1"/>
    <w:rsid w:val="00F92CAE"/>
    <w:rsid w:val="00F934A6"/>
    <w:rsid w:val="00F9453D"/>
    <w:rsid w:val="00F947D1"/>
    <w:rsid w:val="00F94F71"/>
    <w:rsid w:val="00F95AA7"/>
    <w:rsid w:val="00F96187"/>
    <w:rsid w:val="00F974C3"/>
    <w:rsid w:val="00F97C93"/>
    <w:rsid w:val="00F97DA8"/>
    <w:rsid w:val="00FA0122"/>
    <w:rsid w:val="00FA0441"/>
    <w:rsid w:val="00FA0864"/>
    <w:rsid w:val="00FA1C13"/>
    <w:rsid w:val="00FA2151"/>
    <w:rsid w:val="00FA2213"/>
    <w:rsid w:val="00FA3526"/>
    <w:rsid w:val="00FA49A4"/>
    <w:rsid w:val="00FA4FBC"/>
    <w:rsid w:val="00FA521A"/>
    <w:rsid w:val="00FA6A15"/>
    <w:rsid w:val="00FA6F28"/>
    <w:rsid w:val="00FA74AD"/>
    <w:rsid w:val="00FA76BF"/>
    <w:rsid w:val="00FA76CC"/>
    <w:rsid w:val="00FA79F6"/>
    <w:rsid w:val="00FB0222"/>
    <w:rsid w:val="00FB0DCA"/>
    <w:rsid w:val="00FB0E4E"/>
    <w:rsid w:val="00FB1627"/>
    <w:rsid w:val="00FB1C8B"/>
    <w:rsid w:val="00FB2395"/>
    <w:rsid w:val="00FB28E7"/>
    <w:rsid w:val="00FB3A76"/>
    <w:rsid w:val="00FB3E42"/>
    <w:rsid w:val="00FB46EF"/>
    <w:rsid w:val="00FB5156"/>
    <w:rsid w:val="00FB528F"/>
    <w:rsid w:val="00FB5431"/>
    <w:rsid w:val="00FB579B"/>
    <w:rsid w:val="00FB5841"/>
    <w:rsid w:val="00FB6248"/>
    <w:rsid w:val="00FB7909"/>
    <w:rsid w:val="00FC0182"/>
    <w:rsid w:val="00FC0A72"/>
    <w:rsid w:val="00FC14FB"/>
    <w:rsid w:val="00FC1DFC"/>
    <w:rsid w:val="00FC25E3"/>
    <w:rsid w:val="00FC2D07"/>
    <w:rsid w:val="00FC332C"/>
    <w:rsid w:val="00FC3644"/>
    <w:rsid w:val="00FC496B"/>
    <w:rsid w:val="00FC6DF1"/>
    <w:rsid w:val="00FD1434"/>
    <w:rsid w:val="00FD1FF8"/>
    <w:rsid w:val="00FD2135"/>
    <w:rsid w:val="00FD263D"/>
    <w:rsid w:val="00FD2F2B"/>
    <w:rsid w:val="00FD35B8"/>
    <w:rsid w:val="00FD3616"/>
    <w:rsid w:val="00FD3A39"/>
    <w:rsid w:val="00FD3D86"/>
    <w:rsid w:val="00FD3E98"/>
    <w:rsid w:val="00FD3FB8"/>
    <w:rsid w:val="00FD40AA"/>
    <w:rsid w:val="00FD45B0"/>
    <w:rsid w:val="00FD488D"/>
    <w:rsid w:val="00FD4A74"/>
    <w:rsid w:val="00FD63AF"/>
    <w:rsid w:val="00FD729C"/>
    <w:rsid w:val="00FD7D70"/>
    <w:rsid w:val="00FE0AE5"/>
    <w:rsid w:val="00FE1774"/>
    <w:rsid w:val="00FE2716"/>
    <w:rsid w:val="00FE2D71"/>
    <w:rsid w:val="00FE3A36"/>
    <w:rsid w:val="00FE40BD"/>
    <w:rsid w:val="00FE41C7"/>
    <w:rsid w:val="00FE662E"/>
    <w:rsid w:val="00FE6AE1"/>
    <w:rsid w:val="00FE7035"/>
    <w:rsid w:val="00FF26D7"/>
    <w:rsid w:val="00FF2B9B"/>
    <w:rsid w:val="00FF34B2"/>
    <w:rsid w:val="00FF3600"/>
    <w:rsid w:val="00FF4574"/>
    <w:rsid w:val="00FF5494"/>
    <w:rsid w:val="00FF5BB1"/>
    <w:rsid w:val="00FF65F9"/>
    <w:rsid w:val="00FF7F16"/>
    <w:rsid w:val="50A473D9"/>
    <w:rsid w:val="52D12C1F"/>
    <w:rsid w:val="52FB25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Normal Indent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page number" w:locked="1" w:semiHidden="0" w:uiPriority="0" w:unhideWhenUsed="0"/>
    <w:lsdException w:name="List 2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344"/>
    <w:pPr>
      <w:widowControl w:val="0"/>
      <w:jc w:val="both"/>
    </w:pPr>
    <w:rPr>
      <w:rFonts w:ascii="Times New Roman" w:hAnsi="Times New Roman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uiPriority w:val="99"/>
    <w:rsid w:val="006F3344"/>
    <w:pPr>
      <w:ind w:firstLineChars="200" w:firstLine="420"/>
    </w:pPr>
  </w:style>
  <w:style w:type="paragraph" w:styleId="List2">
    <w:name w:val="List 2"/>
    <w:basedOn w:val="Normal"/>
    <w:uiPriority w:val="99"/>
    <w:rsid w:val="006F3344"/>
    <w:pPr>
      <w:ind w:leftChars="200" w:left="100" w:hangingChars="200" w:hanging="200"/>
    </w:pPr>
  </w:style>
  <w:style w:type="paragraph" w:styleId="Footer">
    <w:name w:val="footer"/>
    <w:basedOn w:val="Normal"/>
    <w:link w:val="FooterChar"/>
    <w:uiPriority w:val="99"/>
    <w:rsid w:val="006F33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locked/>
    <w:rsid w:val="006F3344"/>
    <w:rPr>
      <w:rFonts w:ascii="Times New Roman" w:eastAsia="宋体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rsid w:val="006F33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F3344"/>
    <w:rPr>
      <w:rFonts w:ascii="Times New Roman" w:eastAsia="宋体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rsid w:val="006F3344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oleObject" Target="embeddings/oleObject59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image" Target="media/image29.wmf"/><Relationship Id="rId68" Type="http://schemas.openxmlformats.org/officeDocument/2006/relationships/image" Target="media/image31.wmf"/><Relationship Id="rId84" Type="http://schemas.openxmlformats.org/officeDocument/2006/relationships/oleObject" Target="embeddings/oleObject41.bin"/><Relationship Id="rId89" Type="http://schemas.openxmlformats.org/officeDocument/2006/relationships/image" Target="media/image40.wmf"/><Relationship Id="rId112" Type="http://schemas.openxmlformats.org/officeDocument/2006/relationships/image" Target="media/image51.wmf"/><Relationship Id="rId133" Type="http://schemas.openxmlformats.org/officeDocument/2006/relationships/image" Target="media/image61.wmf"/><Relationship Id="rId138" Type="http://schemas.openxmlformats.org/officeDocument/2006/relationships/oleObject" Target="embeddings/oleObject70.bin"/><Relationship Id="rId154" Type="http://schemas.openxmlformats.org/officeDocument/2006/relationships/oleObject" Target="embeddings/oleObject78.bin"/><Relationship Id="rId159" Type="http://schemas.openxmlformats.org/officeDocument/2006/relationships/image" Target="media/image74.wmf"/><Relationship Id="rId175" Type="http://schemas.openxmlformats.org/officeDocument/2006/relationships/header" Target="header1.xml"/><Relationship Id="rId170" Type="http://schemas.openxmlformats.org/officeDocument/2006/relationships/oleObject" Target="embeddings/oleObject86.bin"/><Relationship Id="rId16" Type="http://schemas.openxmlformats.org/officeDocument/2006/relationships/image" Target="media/image6.wmf"/><Relationship Id="rId107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image" Target="media/image24.wmf"/><Relationship Id="rId58" Type="http://schemas.openxmlformats.org/officeDocument/2006/relationships/oleObject" Target="embeddings/oleObject27.bin"/><Relationship Id="rId74" Type="http://schemas.openxmlformats.org/officeDocument/2006/relationships/image" Target="media/image34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6.wmf"/><Relationship Id="rId123" Type="http://schemas.openxmlformats.org/officeDocument/2006/relationships/oleObject" Target="embeddings/oleObject62.bin"/><Relationship Id="rId128" Type="http://schemas.openxmlformats.org/officeDocument/2006/relationships/image" Target="media/image59.wmf"/><Relationship Id="rId144" Type="http://schemas.openxmlformats.org/officeDocument/2006/relationships/oleObject" Target="embeddings/oleObject73.bin"/><Relationship Id="rId149" Type="http://schemas.openxmlformats.org/officeDocument/2006/relationships/image" Target="media/image69.wmf"/><Relationship Id="rId5" Type="http://schemas.openxmlformats.org/officeDocument/2006/relationships/endnotes" Target="endnotes.xml"/><Relationship Id="rId90" Type="http://schemas.openxmlformats.org/officeDocument/2006/relationships/oleObject" Target="embeddings/oleObject45.bin"/><Relationship Id="rId95" Type="http://schemas.openxmlformats.org/officeDocument/2006/relationships/oleObject" Target="embeddings/oleObject48.bin"/><Relationship Id="rId160" Type="http://schemas.openxmlformats.org/officeDocument/2006/relationships/oleObject" Target="embeddings/oleObject81.bin"/><Relationship Id="rId165" Type="http://schemas.openxmlformats.org/officeDocument/2006/relationships/image" Target="media/image77.wmf"/><Relationship Id="rId181" Type="http://schemas.openxmlformats.org/officeDocument/2006/relationships/fontTable" Target="fontTable.xml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oleObject" Target="embeddings/oleObject30.bin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7.bin"/><Relationship Id="rId118" Type="http://schemas.openxmlformats.org/officeDocument/2006/relationships/image" Target="media/image54.wmf"/><Relationship Id="rId134" Type="http://schemas.openxmlformats.org/officeDocument/2006/relationships/oleObject" Target="embeddings/oleObject68.bin"/><Relationship Id="rId139" Type="http://schemas.openxmlformats.org/officeDocument/2006/relationships/image" Target="media/image64.wmf"/><Relationship Id="rId80" Type="http://schemas.openxmlformats.org/officeDocument/2006/relationships/image" Target="media/image37.wmf"/><Relationship Id="rId85" Type="http://schemas.openxmlformats.org/officeDocument/2006/relationships/image" Target="media/image39.wmf"/><Relationship Id="rId150" Type="http://schemas.openxmlformats.org/officeDocument/2006/relationships/oleObject" Target="embeddings/oleObject76.bin"/><Relationship Id="rId155" Type="http://schemas.openxmlformats.org/officeDocument/2006/relationships/image" Target="media/image72.wmf"/><Relationship Id="rId171" Type="http://schemas.openxmlformats.org/officeDocument/2006/relationships/image" Target="media/image80.wmf"/><Relationship Id="rId176" Type="http://schemas.openxmlformats.org/officeDocument/2006/relationships/header" Target="header2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image" Target="media/image27.wmf"/><Relationship Id="rId103" Type="http://schemas.openxmlformats.org/officeDocument/2006/relationships/oleObject" Target="embeddings/oleObject52.bin"/><Relationship Id="rId108" Type="http://schemas.openxmlformats.org/officeDocument/2006/relationships/image" Target="media/image49.wmf"/><Relationship Id="rId124" Type="http://schemas.openxmlformats.org/officeDocument/2006/relationships/image" Target="media/image57.wmf"/><Relationship Id="rId129" Type="http://schemas.openxmlformats.org/officeDocument/2006/relationships/oleObject" Target="embeddings/oleObject65.bin"/><Relationship Id="rId54" Type="http://schemas.openxmlformats.org/officeDocument/2006/relationships/oleObject" Target="embeddings/oleObject25.bin"/><Relationship Id="rId70" Type="http://schemas.openxmlformats.org/officeDocument/2006/relationships/image" Target="media/image32.wmf"/><Relationship Id="rId75" Type="http://schemas.openxmlformats.org/officeDocument/2006/relationships/oleObject" Target="embeddings/oleObject36.bin"/><Relationship Id="rId91" Type="http://schemas.openxmlformats.org/officeDocument/2006/relationships/image" Target="media/image41.wmf"/><Relationship Id="rId96" Type="http://schemas.openxmlformats.org/officeDocument/2006/relationships/image" Target="media/image43.wmf"/><Relationship Id="rId140" Type="http://schemas.openxmlformats.org/officeDocument/2006/relationships/oleObject" Target="embeddings/oleObject71.bin"/><Relationship Id="rId145" Type="http://schemas.openxmlformats.org/officeDocument/2006/relationships/image" Target="media/image67.wmf"/><Relationship Id="rId161" Type="http://schemas.openxmlformats.org/officeDocument/2006/relationships/image" Target="media/image75.wmf"/><Relationship Id="rId166" Type="http://schemas.openxmlformats.org/officeDocument/2006/relationships/oleObject" Target="embeddings/oleObject84.bin"/><Relationship Id="rId18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2.wmf"/><Relationship Id="rId119" Type="http://schemas.openxmlformats.org/officeDocument/2006/relationships/oleObject" Target="embeddings/oleObject60.bin"/><Relationship Id="rId44" Type="http://schemas.openxmlformats.org/officeDocument/2006/relationships/image" Target="media/image20.wmf"/><Relationship Id="rId60" Type="http://schemas.openxmlformats.org/officeDocument/2006/relationships/oleObject" Target="embeddings/oleObject28.bin"/><Relationship Id="rId65" Type="http://schemas.openxmlformats.org/officeDocument/2006/relationships/image" Target="media/image30.wmf"/><Relationship Id="rId81" Type="http://schemas.openxmlformats.org/officeDocument/2006/relationships/oleObject" Target="embeddings/oleObject39.bin"/><Relationship Id="rId86" Type="http://schemas.openxmlformats.org/officeDocument/2006/relationships/oleObject" Target="embeddings/oleObject42.bin"/><Relationship Id="rId130" Type="http://schemas.openxmlformats.org/officeDocument/2006/relationships/oleObject" Target="embeddings/oleObject66.bin"/><Relationship Id="rId135" Type="http://schemas.openxmlformats.org/officeDocument/2006/relationships/image" Target="media/image62.wmf"/><Relationship Id="rId151" Type="http://schemas.openxmlformats.org/officeDocument/2006/relationships/image" Target="media/image70.wmf"/><Relationship Id="rId156" Type="http://schemas.openxmlformats.org/officeDocument/2006/relationships/oleObject" Target="embeddings/oleObject79.bin"/><Relationship Id="rId177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72" Type="http://schemas.openxmlformats.org/officeDocument/2006/relationships/oleObject" Target="embeddings/oleObject87.bin"/><Relationship Id="rId180" Type="http://schemas.openxmlformats.org/officeDocument/2006/relationships/footer" Target="footer3.xml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5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image" Target="media/image25.wmf"/><Relationship Id="rId76" Type="http://schemas.openxmlformats.org/officeDocument/2006/relationships/image" Target="media/image35.wmf"/><Relationship Id="rId97" Type="http://schemas.openxmlformats.org/officeDocument/2006/relationships/oleObject" Target="embeddings/oleObject49.bin"/><Relationship Id="rId104" Type="http://schemas.openxmlformats.org/officeDocument/2006/relationships/image" Target="media/image47.wmf"/><Relationship Id="rId120" Type="http://schemas.openxmlformats.org/officeDocument/2006/relationships/image" Target="media/image55.wmf"/><Relationship Id="rId125" Type="http://schemas.openxmlformats.org/officeDocument/2006/relationships/oleObject" Target="embeddings/oleObject63.bin"/><Relationship Id="rId141" Type="http://schemas.openxmlformats.org/officeDocument/2006/relationships/image" Target="media/image65.wmf"/><Relationship Id="rId146" Type="http://schemas.openxmlformats.org/officeDocument/2006/relationships/oleObject" Target="embeddings/oleObject74.bin"/><Relationship Id="rId167" Type="http://schemas.openxmlformats.org/officeDocument/2006/relationships/image" Target="media/image78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6.bin"/><Relationship Id="rId162" Type="http://schemas.openxmlformats.org/officeDocument/2006/relationships/oleObject" Target="embeddings/oleObject82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50.wmf"/><Relationship Id="rId115" Type="http://schemas.openxmlformats.org/officeDocument/2006/relationships/oleObject" Target="embeddings/oleObject58.bin"/><Relationship Id="rId131" Type="http://schemas.openxmlformats.org/officeDocument/2006/relationships/image" Target="media/image60.wmf"/><Relationship Id="rId136" Type="http://schemas.openxmlformats.org/officeDocument/2006/relationships/oleObject" Target="embeddings/oleObject69.bin"/><Relationship Id="rId157" Type="http://schemas.openxmlformats.org/officeDocument/2006/relationships/image" Target="media/image73.wmf"/><Relationship Id="rId178" Type="http://schemas.openxmlformats.org/officeDocument/2006/relationships/footer" Target="footer2.xml"/><Relationship Id="rId61" Type="http://schemas.openxmlformats.org/officeDocument/2006/relationships/image" Target="media/image28.wmf"/><Relationship Id="rId82" Type="http://schemas.openxmlformats.org/officeDocument/2006/relationships/image" Target="media/image38.wmf"/><Relationship Id="rId152" Type="http://schemas.openxmlformats.org/officeDocument/2006/relationships/oleObject" Target="embeddings/oleObject77.bin"/><Relationship Id="rId173" Type="http://schemas.openxmlformats.org/officeDocument/2006/relationships/image" Target="media/image81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53.bin"/><Relationship Id="rId126" Type="http://schemas.openxmlformats.org/officeDocument/2006/relationships/image" Target="media/image58.wmf"/><Relationship Id="rId147" Type="http://schemas.openxmlformats.org/officeDocument/2006/relationships/image" Target="media/image68.wmf"/><Relationship Id="rId168" Type="http://schemas.openxmlformats.org/officeDocument/2006/relationships/oleObject" Target="embeddings/oleObject85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7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61.bin"/><Relationship Id="rId142" Type="http://schemas.openxmlformats.org/officeDocument/2006/relationships/oleObject" Target="embeddings/oleObject72.bin"/><Relationship Id="rId163" Type="http://schemas.openxmlformats.org/officeDocument/2006/relationships/image" Target="media/image76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2.bin"/><Relationship Id="rId116" Type="http://schemas.openxmlformats.org/officeDocument/2006/relationships/image" Target="media/image53.wmf"/><Relationship Id="rId137" Type="http://schemas.openxmlformats.org/officeDocument/2006/relationships/image" Target="media/image63.wmf"/><Relationship Id="rId158" Type="http://schemas.openxmlformats.org/officeDocument/2006/relationships/oleObject" Target="embeddings/oleObject80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0.bin"/><Relationship Id="rId88" Type="http://schemas.openxmlformats.org/officeDocument/2006/relationships/oleObject" Target="embeddings/oleObject44.bin"/><Relationship Id="rId111" Type="http://schemas.openxmlformats.org/officeDocument/2006/relationships/oleObject" Target="embeddings/oleObject56.bin"/><Relationship Id="rId132" Type="http://schemas.openxmlformats.org/officeDocument/2006/relationships/oleObject" Target="embeddings/oleObject67.bin"/><Relationship Id="rId153" Type="http://schemas.openxmlformats.org/officeDocument/2006/relationships/image" Target="media/image71.wmf"/><Relationship Id="rId174" Type="http://schemas.openxmlformats.org/officeDocument/2006/relationships/oleObject" Target="embeddings/oleObject88.bin"/><Relationship Id="rId179" Type="http://schemas.openxmlformats.org/officeDocument/2006/relationships/header" Target="header3.xml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image" Target="media/image26.wmf"/><Relationship Id="rId106" Type="http://schemas.openxmlformats.org/officeDocument/2006/relationships/image" Target="media/image48.wmf"/><Relationship Id="rId127" Type="http://schemas.openxmlformats.org/officeDocument/2006/relationships/oleObject" Target="embeddings/oleObject64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6.wmf"/><Relationship Id="rId94" Type="http://schemas.openxmlformats.org/officeDocument/2006/relationships/image" Target="media/image42.wmf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1.bin"/><Relationship Id="rId122" Type="http://schemas.openxmlformats.org/officeDocument/2006/relationships/image" Target="media/image56.wmf"/><Relationship Id="rId143" Type="http://schemas.openxmlformats.org/officeDocument/2006/relationships/image" Target="media/image66.wmf"/><Relationship Id="rId148" Type="http://schemas.openxmlformats.org/officeDocument/2006/relationships/oleObject" Target="embeddings/oleObject75.bin"/><Relationship Id="rId164" Type="http://schemas.openxmlformats.org/officeDocument/2006/relationships/oleObject" Target="embeddings/oleObject83.bin"/><Relationship Id="rId169" Type="http://schemas.openxmlformats.org/officeDocument/2006/relationships/image" Target="media/image7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0</TotalTime>
  <Pages>5</Pages>
  <Words>686</Words>
  <Characters>3915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tclsevers</cp:lastModifiedBy>
  <cp:revision>50</cp:revision>
  <dcterms:created xsi:type="dcterms:W3CDTF">2016-12-09T04:08:00Z</dcterms:created>
  <dcterms:modified xsi:type="dcterms:W3CDTF">2020-03-23T11:30:00Z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